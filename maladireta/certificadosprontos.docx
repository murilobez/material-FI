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7" name="Imagem 1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636451272"/>
                <w:placeholder>
                  <w:docPart w:val="33D1CF7FDC9C4A7B8028BD4547DA59E2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511144004"/>
            <w:placeholder>
              <w:docPart w:val="36B5D5F8A38E4754B86B02217ED97AB3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Carolina Marzinoti Libarino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Carolina Marzinoti </w:t>
            </w:r>
            <w:proofErr w:type="gramStart"/>
            <w:r w:rsidRPr="003E7DF3">
              <w:rPr>
                <w:noProof/>
                <w:lang w:val="pt-BR"/>
              </w:rPr>
              <w:t>Libarino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22.555.555-55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028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936019596"/>
            <w:placeholder>
              <w:docPart w:val="C1E472073CBB441685D8618A4D2948E2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83" name="Imagem 8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415711179"/>
                <w:placeholder>
                  <w:docPart w:val="460DEF548D504DE282E647E5463040C3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358941617"/>
            <w:placeholder>
              <w:docPart w:val="A3C14F18CC064E26AB2E27A6D2C56F03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Guilherme Nakamura Carvalho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Guilherme Nakamura </w:t>
            </w:r>
            <w:proofErr w:type="gramStart"/>
            <w:r w:rsidRPr="003E7DF3">
              <w:rPr>
                <w:noProof/>
                <w:lang w:val="pt-BR"/>
              </w:rPr>
              <w:t>Carvalho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12.345.678-A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336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619833815"/>
            <w:placeholder>
              <w:docPart w:val="E85132EB385543A4856FFF7DA0C2E50C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12" name="Imagem 11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409428618"/>
                <w:placeholder>
                  <w:docPart w:val="976C281334B04B18970AB11045173A43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507984779"/>
            <w:placeholder>
              <w:docPart w:val="790D9DDBEA304ABEA0B0374C4F17074F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Kevin Levrone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Kevin </w:t>
            </w:r>
            <w:proofErr w:type="gramStart"/>
            <w:r w:rsidRPr="003E7DF3">
              <w:rPr>
                <w:noProof/>
                <w:lang w:val="pt-BR"/>
              </w:rPr>
              <w:t>Levrone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198.920.03-L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643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776321121"/>
            <w:placeholder>
              <w:docPart w:val="1C5CE088960445938D354AECFF89DD74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41" name="Imagem 14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502558454"/>
                <w:placeholder>
                  <w:docPart w:val="1400FECE8AC84CEFB1A41E2192176E7C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782687151"/>
            <w:placeholder>
              <w:docPart w:val="E4C5F70650404AD2914AF1E84884168C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isabela marzinoti libarino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isabela marzinoti </w:t>
            </w:r>
            <w:proofErr w:type="gramStart"/>
            <w:r w:rsidRPr="003E7DF3">
              <w:rPr>
                <w:noProof/>
                <w:lang w:val="pt-BR"/>
              </w:rPr>
              <w:t>libarino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00.000.000-0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950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42" name="Imagem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113628403"/>
            <w:placeholder>
              <w:docPart w:val="2051859D70F24560BDE9DFDC775EA1BF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70" name="Imagem 17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758211232"/>
                <w:placeholder>
                  <w:docPart w:val="9031BF4D2DF840A193138A6988FF17C7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63536970"/>
            <w:placeholder>
              <w:docPart w:val="5D1535BBF2504B72A79947C35C20447D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Valentina Caetana Vieira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Valentina Caetana </w:t>
            </w:r>
            <w:proofErr w:type="gramStart"/>
            <w:r w:rsidRPr="003E7DF3">
              <w:rPr>
                <w:noProof/>
                <w:lang w:val="pt-BR"/>
              </w:rPr>
              <w:t>Vieira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33.444.565-4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257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71" name="Imagem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2134397564"/>
            <w:placeholder>
              <w:docPart w:val="8269D9A47CBA40DDBADBA85847376F71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99" name="Imagem 19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2130817472"/>
                <w:placeholder>
                  <w:docPart w:val="09F726CEF7DE4B6985A865D29A9B9A15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849748437"/>
            <w:placeholder>
              <w:docPart w:val="4E712A835589405BB7F04B44D74BD7C8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Juliana Passos Souza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Juliana Passos </w:t>
            </w:r>
            <w:proofErr w:type="gramStart"/>
            <w:r w:rsidRPr="003E7DF3">
              <w:rPr>
                <w:noProof/>
                <w:lang w:val="pt-BR"/>
              </w:rPr>
              <w:t>Souza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65.888.456-01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564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00" name="Imagem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350941173"/>
            <w:placeholder>
              <w:docPart w:val="3C4337B2574C4894849F4BFB54246A2E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228" name="Imagem 22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800374903"/>
                <w:placeholder>
                  <w:docPart w:val="0373C548EF674CF7AA48C1DAC324BF6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916164196"/>
            <w:placeholder>
              <w:docPart w:val="9F3C6B9804544647B8093DA071441DF2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Luis da silva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Luis da </w:t>
            </w:r>
            <w:proofErr w:type="gramStart"/>
            <w:r w:rsidRPr="003E7DF3">
              <w:rPr>
                <w:noProof/>
                <w:lang w:val="pt-BR"/>
              </w:rPr>
              <w:t>silva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54.564.302-X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872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29" name="Imagem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672951010"/>
            <w:placeholder>
              <w:docPart w:val="BC9D74CCCAFF4655B36A0DFEBC026B1E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1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257" name="Imagem 25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825733617"/>
                <w:placeholder>
                  <w:docPart w:val="6EC87E56ED2745CC9FB0182A8DB2F1DB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691835856"/>
            <w:placeholder>
              <w:docPart w:val="FCCAE766D87640F9871967EC5C37ECBE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Cristiano Ronaldo dos Santos Aveiro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Cristiano Ronaldo dos Santos </w:t>
            </w:r>
            <w:proofErr w:type="gramStart"/>
            <w:r w:rsidRPr="003E7DF3">
              <w:rPr>
                <w:noProof/>
                <w:lang w:val="pt-BR"/>
              </w:rPr>
              <w:t>Aveiro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69.696.966.9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179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58" name="Imagem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702276585"/>
            <w:placeholder>
              <w:docPart w:val="4B4108B7F33845BFA78F9382589CFE3C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286" name="Imagem 28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601463861"/>
                <w:placeholder>
                  <w:docPart w:val="336EF6D4939D480B9398E3EB721683A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79176416"/>
            <w:placeholder>
              <w:docPart w:val="CD491471ECAC47E6883B979F72F97C54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Camila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proofErr w:type="gramStart"/>
            <w:r w:rsidRPr="003E7DF3">
              <w:rPr>
                <w:noProof/>
                <w:lang w:val="pt-BR"/>
              </w:rPr>
              <w:t>Camila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33.333.333-c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486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287" name="Imagem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418487874"/>
            <w:placeholder>
              <w:docPart w:val="7FBE9752BAB44B2C8F961431463741FA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315" name="Imagem 31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2047875157"/>
                <w:placeholder>
                  <w:docPart w:val="AEE3B42137F942A8BDCE72AABABA59F9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336374319"/>
            <w:placeholder>
              <w:docPart w:val="48B1BFC6111746E0B7B8A8D710796000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João Pedro Morangoni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João Pedro </w:t>
            </w:r>
            <w:proofErr w:type="gramStart"/>
            <w:r w:rsidRPr="003E7DF3">
              <w:rPr>
                <w:noProof/>
                <w:lang w:val="pt-BR"/>
              </w:rPr>
              <w:t>Morangoni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12.243.123-2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793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316" name="Imagem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932702174"/>
            <w:placeholder>
              <w:docPart w:val="62D8DBC55DB64E0AAB641FF76AC712B9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344" name="Imagem 34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932357516"/>
                <w:placeholder>
                  <w:docPart w:val="07C10DCD5F70400B8159CB3F621DB548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00944985"/>
            <w:placeholder>
              <w:docPart w:val="AE05485AA0B94E45B5EECD9635E18411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Reginaldo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proofErr w:type="gramStart"/>
            <w:r w:rsidRPr="003E7DF3">
              <w:rPr>
                <w:noProof/>
                <w:lang w:val="pt-BR"/>
              </w:rPr>
              <w:t>Reginaldo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33.333.444-5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100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345" name="Imagem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833281578"/>
            <w:placeholder>
              <w:docPart w:val="25E820FEB59343A7975E81B928E844D0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373" name="Imagem 37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500247388"/>
                <w:placeholder>
                  <w:docPart w:val="7252291C5872452297A041F8B7310338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177577191"/>
            <w:placeholder>
              <w:docPart w:val="02865463E3DF49A298197B85AC52EB17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Pedro Alvares Cabral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Pedro Alvares </w:t>
            </w:r>
            <w:proofErr w:type="gramStart"/>
            <w:r w:rsidRPr="003E7DF3">
              <w:rPr>
                <w:noProof/>
                <w:lang w:val="pt-BR"/>
              </w:rPr>
              <w:t>Cabral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69.692.424-x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408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374" name="Imagem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970893162"/>
            <w:placeholder>
              <w:docPart w:val="DBC8E74189784E7D8C7976E26A893C8D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402" name="Imagem 40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667063791"/>
                <w:placeholder>
                  <w:docPart w:val="7D5306BE76D54B4285AD5AA7B24A20F1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581479391"/>
            <w:placeholder>
              <w:docPart w:val="E71D4EDD3C4B4C25B12A1E66C28E45FC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Anderson Várias Situações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Anderson Várias </w:t>
            </w:r>
            <w:proofErr w:type="gramStart"/>
            <w:r w:rsidRPr="003E7DF3">
              <w:rPr>
                <w:noProof/>
                <w:lang w:val="pt-BR"/>
              </w:rPr>
              <w:t>Situações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99.222.333-J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715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403" name="Imagem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175081194"/>
            <w:placeholder>
              <w:docPart w:val="6BED892CC02340B6B775128C8AAD262B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431" name="Imagem 43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621603240"/>
                <w:placeholder>
                  <w:docPart w:val="60075BC8C0CA429B84884F3EEEF15C0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2088677186"/>
            <w:placeholder>
              <w:docPart w:val="863CDE9B7DFC4A0C85A0565853467E22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João Paulo Mendonça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João Paulo </w:t>
            </w:r>
            <w:proofErr w:type="gramStart"/>
            <w:r w:rsidRPr="003E7DF3">
              <w:rPr>
                <w:noProof/>
                <w:lang w:val="pt-BR"/>
              </w:rPr>
              <w:t>Mendonça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23.222.682-2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022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432" name="Imagem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421251193"/>
            <w:placeholder>
              <w:docPart w:val="6D9DA8C0616E4FD796EB7A17ECDDE1EA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460" name="Imagem 46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3565460"/>
                <w:placeholder>
                  <w:docPart w:val="C99F012A67C94C40B4E119AC51660E01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24756957"/>
            <w:placeholder>
              <w:docPart w:val="6020A67810954604B8CB20810FB0023F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Nathan Henrique Augusto da Silva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Nathan Henrique Augusto da </w:t>
            </w:r>
            <w:proofErr w:type="gramStart"/>
            <w:r w:rsidRPr="003E7DF3">
              <w:rPr>
                <w:noProof/>
                <w:lang w:val="pt-BR"/>
              </w:rPr>
              <w:t>Silva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22.222.222-22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329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461" name="Imagem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61641866"/>
            <w:placeholder>
              <w:docPart w:val="1DDACC603EFD429BA348905F9E70DE49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489" name="Imagem 48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2141907095"/>
                <w:placeholder>
                  <w:docPart w:val="8823823F2A3F497B8E63DE263536791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687472973"/>
            <w:placeholder>
              <w:docPart w:val="3BEA4F5932E04AC98BEC01F367E4DD5E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Amanda Soares Pires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Amanda Soares </w:t>
            </w:r>
            <w:proofErr w:type="gramStart"/>
            <w:r w:rsidRPr="003E7DF3">
              <w:rPr>
                <w:noProof/>
                <w:lang w:val="pt-BR"/>
              </w:rPr>
              <w:t>Pires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32.446.765-02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636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490" name="Imagem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077510628"/>
            <w:placeholder>
              <w:docPart w:val="F1300D4A219F4D87A4FF70C43C412653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518" name="Imagem 51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661735421"/>
                <w:placeholder>
                  <w:docPart w:val="7DF3450F10BE45479384A70EBB6F67BC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708996740"/>
            <w:placeholder>
              <w:docPart w:val="801CB01B743945FBA15269A9DC5B3C8F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Larissa Manoela Taques Elias Santos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Larissa Manoela Taques Elias </w:t>
            </w:r>
            <w:proofErr w:type="gramStart"/>
            <w:r w:rsidRPr="003E7DF3">
              <w:rPr>
                <w:noProof/>
                <w:lang w:val="pt-BR"/>
              </w:rPr>
              <w:t>Santos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21.126.623.32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944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519" name="Imagem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2115512969"/>
            <w:placeholder>
              <w:docPart w:val="E68BA8552AF04B009716B06273E7FAF4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2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547" name="Imagem 54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918542916"/>
                <w:placeholder>
                  <w:docPart w:val="7A84F91B66ED476BB760E2FE43846738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942906122"/>
            <w:placeholder>
              <w:docPart w:val="011BCF1C8724408DBF00DDAD60BE8DE7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Priscilla Novaes Leone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Priscilla Novaes </w:t>
            </w:r>
            <w:proofErr w:type="gramStart"/>
            <w:r w:rsidRPr="003E7DF3">
              <w:rPr>
                <w:noProof/>
                <w:lang w:val="pt-BR"/>
              </w:rPr>
              <w:t>Leone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90.666.666-22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251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548" name="Imagem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842585398"/>
            <w:placeholder>
              <w:docPart w:val="8A9FF1E8FE044F3BAA7D08AF66493AF0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576" name="Imagem 57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575086080"/>
                <w:placeholder>
                  <w:docPart w:val="C096BF1741AD44618E8FEF7AD4BCCA82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969272892"/>
            <w:placeholder>
              <w:docPart w:val="13DA21AE563347DD87A180347F2F9B78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Peter Parker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Peter </w:t>
            </w:r>
            <w:proofErr w:type="gramStart"/>
            <w:r w:rsidRPr="003E7DF3">
              <w:rPr>
                <w:noProof/>
                <w:lang w:val="pt-BR"/>
              </w:rPr>
              <w:t>Parker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12.324.543-2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558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577" name="Imagem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891874943"/>
            <w:placeholder>
              <w:docPart w:val="826EAA692F8448E39CE359CB7896FA31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605" name="Imagem 60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587721490"/>
                <w:placeholder>
                  <w:docPart w:val="25A07D6ECA7D4FA9A7E0F325E0BDDA99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519694998"/>
            <w:placeholder>
              <w:docPart w:val="D8CB052976EF4B378B83DD3901EDAB3F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Laura Vannessa Vasconcelos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Laura Vannessa </w:t>
            </w:r>
            <w:proofErr w:type="gramStart"/>
            <w:r w:rsidRPr="003E7DF3">
              <w:rPr>
                <w:noProof/>
                <w:lang w:val="pt-BR"/>
              </w:rPr>
              <w:t>Vasconcelos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67.098.736-6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865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606" name="Imagem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789276645"/>
            <w:placeholder>
              <w:docPart w:val="3CDA1B9F4AF94EAA97D52C1219918A28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634" name="Imagem 63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381705322"/>
                <w:placeholder>
                  <w:docPart w:val="189AEAC9A2E04F0083165571BEEE313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164705915"/>
            <w:placeholder>
              <w:docPart w:val="7B626F8A4C3B4BB1B630069B99654A0B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Ana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proofErr w:type="gramStart"/>
            <w:r w:rsidRPr="003E7DF3">
              <w:rPr>
                <w:noProof/>
                <w:lang w:val="pt-BR"/>
              </w:rPr>
              <w:t>Ana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55.555.555-c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172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635" name="Imagem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07481965"/>
            <w:placeholder>
              <w:docPart w:val="B197BBAB474443BFA03FB4526B6DB0DA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663" name="Imagem 66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274172944"/>
                <w:placeholder>
                  <w:docPart w:val="AFEF7BF7B70A4113BFBCDD3846E06DB1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660745393"/>
            <w:placeholder>
              <w:docPart w:val="0A030551A77F41F2A5B2292394356051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Daniel Lopes Benatti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Daniel Lopes </w:t>
            </w:r>
            <w:proofErr w:type="gramStart"/>
            <w:r w:rsidRPr="003E7DF3">
              <w:rPr>
                <w:noProof/>
                <w:lang w:val="pt-BR"/>
              </w:rPr>
              <w:t>Benatti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67.834.123-9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480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664" name="Imagem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913081858"/>
            <w:placeholder>
              <w:docPart w:val="E866AF3C51104CE1AD4A9B481871A378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692" name="Imagem 69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224209050"/>
                <w:placeholder>
                  <w:docPart w:val="8AE14C4540794BF5A0E5C7318BB4C2A6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176848996"/>
            <w:placeholder>
              <w:docPart w:val="77589C4A6C3342B294A8C9BFCEA7061C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Mariana Clara Flores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Mariana Clara </w:t>
            </w:r>
            <w:proofErr w:type="gramStart"/>
            <w:r w:rsidRPr="003E7DF3">
              <w:rPr>
                <w:noProof/>
                <w:lang w:val="pt-BR"/>
              </w:rPr>
              <w:t>Flores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33.908.443-7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787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693" name="Imagem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133439822"/>
            <w:placeholder>
              <w:docPart w:val="83C9053B23A04565A8120706A2246C13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721" name="Imagem 72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033000216"/>
                <w:placeholder>
                  <w:docPart w:val="FC60A74DAA0B42599EF342E51F7F0844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559097990"/>
            <w:placeholder>
              <w:docPart w:val="950B51C5E422447E9499AA9427E35D9D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José adilson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José </w:t>
            </w:r>
            <w:proofErr w:type="gramStart"/>
            <w:r w:rsidRPr="003E7DF3">
              <w:rPr>
                <w:noProof/>
                <w:lang w:val="pt-BR"/>
              </w:rPr>
              <w:t>adilson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12.125.156.22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094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722" name="Imagem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072117573"/>
            <w:placeholder>
              <w:docPart w:val="61B42B3D76F74645902A2A02BF34CCAC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750" name="Imagem 75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962574203"/>
                <w:placeholder>
                  <w:docPart w:val="B984727C6D76433394329E0A434E13AD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70630816"/>
            <w:placeholder>
              <w:docPart w:val="CB59C370527B4BD299852561EC68D1FE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Eliana Lidea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Eliana </w:t>
            </w:r>
            <w:proofErr w:type="gramStart"/>
            <w:r w:rsidRPr="003E7DF3">
              <w:rPr>
                <w:noProof/>
                <w:lang w:val="pt-BR"/>
              </w:rPr>
              <w:t>Lidea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34.999.564.78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401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751" name="Imagem 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247858709"/>
            <w:placeholder>
              <w:docPart w:val="24933BE446014F238F11B7D2904F9763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779" name="Imagem 77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625586217"/>
                <w:placeholder>
                  <w:docPart w:val="94AB2EA5BB5E4047B7E66B0540381F50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83109232"/>
            <w:placeholder>
              <w:docPart w:val="E7026C1C49E04AD59F12039609A1B525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Rafa Moreira Mano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Rafa Moreira </w:t>
            </w:r>
            <w:proofErr w:type="gramStart"/>
            <w:r w:rsidRPr="003E7DF3">
              <w:rPr>
                <w:noProof/>
                <w:lang w:val="pt-BR"/>
              </w:rPr>
              <w:t>Mano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71.777.1171-x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708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780" name="Imagem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152440705"/>
            <w:placeholder>
              <w:docPart w:val="A6A9F72F843844899D21D672114EFB27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808" name="Imagem 80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2004814780"/>
                <w:placeholder>
                  <w:docPart w:val="AC2B503ABECB41CEB36F4261939BEDAD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008491179"/>
            <w:placeholder>
              <w:docPart w:val="E6029A207F1243B3B14EB1FA1155F760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Anderson Pereira Asfalto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Anderson Pereira </w:t>
            </w:r>
            <w:proofErr w:type="gramStart"/>
            <w:r w:rsidRPr="003E7DF3">
              <w:rPr>
                <w:noProof/>
                <w:lang w:val="pt-BR"/>
              </w:rPr>
              <w:t>Asfalto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40.028.922-5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016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809" name="Imagem 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374999151"/>
            <w:placeholder>
              <w:docPart w:val="0C53B40F1AA949058D47FA03E379CFD9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3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837" name="Imagem 83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784030789"/>
                <w:placeholder>
                  <w:docPart w:val="2CC352848B3848438E16E4B6F8520905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322237889"/>
            <w:placeholder>
              <w:docPart w:val="F0024F897A3342148DE248917A0CA7CC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Roberto Santos Moraes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Roberto Santos </w:t>
            </w:r>
            <w:proofErr w:type="gramStart"/>
            <w:r w:rsidRPr="003E7DF3">
              <w:rPr>
                <w:noProof/>
                <w:lang w:val="pt-BR"/>
              </w:rPr>
              <w:t>Moraes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21.762.802-9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323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838" name="Imagem 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419168131"/>
            <w:placeholder>
              <w:docPart w:val="328D7D0AEFB24D4D867704460FF6FC48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866" name="Imagem 86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552068777"/>
                <w:placeholder>
                  <w:docPart w:val="6578DF0523E445548FF9899D33535FC7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49655262"/>
            <w:placeholder>
              <w:docPart w:val="F50D4E44660146E59098F29C2BFB34C8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Bryan Almeida de Moraes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Bryan Almeida de </w:t>
            </w:r>
            <w:proofErr w:type="gramStart"/>
            <w:r w:rsidRPr="003E7DF3">
              <w:rPr>
                <w:noProof/>
                <w:lang w:val="pt-BR"/>
              </w:rPr>
              <w:t>Moraes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67.864.666-9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630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867" name="Imagem 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2057735721"/>
            <w:placeholder>
              <w:docPart w:val="4746BC7D6B96425BA4C7A39B51302D1D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895" name="Imagem 89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479357868"/>
                <w:placeholder>
                  <w:docPart w:val="BA972AF2D84F4B00BAA8826CF22AA2A5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92768601"/>
            <w:placeholder>
              <w:docPart w:val="9BAAF0B2B6C64032ABFBAB19CAE6AB27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Kevin Levrone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Kevin </w:t>
            </w:r>
            <w:proofErr w:type="gramStart"/>
            <w:r w:rsidRPr="003E7DF3">
              <w:rPr>
                <w:noProof/>
                <w:lang w:val="pt-BR"/>
              </w:rPr>
              <w:t>Levrone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55.198.902-6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937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896" name="Imagem 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929189529"/>
            <w:placeholder>
              <w:docPart w:val="CACC9B0AA81240F2B49A71CC37778C2A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142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924" name="Imagem 92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864816771"/>
                <w:placeholder>
                  <w:docPart w:val="E6E56DB792DE4AFB8CBAF509798465D4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778378742"/>
            <w:placeholder>
              <w:docPart w:val="F17004AF2A8346F0A526C4B8C6ECD104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Sejão Berranteiro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Sejão </w:t>
            </w:r>
            <w:proofErr w:type="gramStart"/>
            <w:r w:rsidRPr="003E7DF3">
              <w:rPr>
                <w:noProof/>
                <w:lang w:val="pt-BR"/>
              </w:rPr>
              <w:t>Berranteiro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55.555.555-J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244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925" name="Imagem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549680154"/>
            <w:placeholder>
              <w:docPart w:val="4FA9296071344E4E8E32E604B172908B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953" name="Imagem 95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2097703338"/>
                <w:placeholder>
                  <w:docPart w:val="2D10C7FF744B45868386EC1BBB57F179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098330804"/>
            <w:placeholder>
              <w:docPart w:val="CF0EDC00A1EC49C693561B9500FD1457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Igor Guilherme Ferreira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Igor Guilherme </w:t>
            </w:r>
            <w:proofErr w:type="gramStart"/>
            <w:r w:rsidRPr="003E7DF3">
              <w:rPr>
                <w:noProof/>
                <w:lang w:val="pt-BR"/>
              </w:rPr>
              <w:t>Ferreira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86-432-234-1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552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954" name="Imagem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369721973"/>
            <w:placeholder>
              <w:docPart w:val="533D73036C78425E8D2E084036388C9F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982" name="Imagem 98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71997404"/>
                <w:placeholder>
                  <w:docPart w:val="4E4856089ACA4D9299C40B98016B7065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311555688"/>
            <w:placeholder>
              <w:docPart w:val="E5B168CEE44C4EC4B91395C21B52B99A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Luíz Carlos da Silva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Luíz Carlos da </w:t>
            </w:r>
            <w:proofErr w:type="gramStart"/>
            <w:r w:rsidRPr="003E7DF3">
              <w:rPr>
                <w:noProof/>
                <w:lang w:val="pt-BR"/>
              </w:rPr>
              <w:t>Silva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12.345.678-B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859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983" name="Imagem 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158807091"/>
            <w:placeholder>
              <w:docPart w:val="6BFE2C7860BB4FD491956BCB03699759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011" name="Imagem 101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774968603"/>
                <w:placeholder>
                  <w:docPart w:val="99A155A2003F4E0CBAEDAD02493199B1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2078243132"/>
            <w:placeholder>
              <w:docPart w:val="5BC07705777F47858B516976646433A6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Raul Santos Seixas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Raul Santos </w:t>
            </w:r>
            <w:proofErr w:type="gramStart"/>
            <w:r w:rsidRPr="003E7DF3">
              <w:rPr>
                <w:noProof/>
                <w:lang w:val="pt-BR"/>
              </w:rPr>
              <w:t>Seixas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99.666.999-66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166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012" name="Imagem 1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086572014"/>
            <w:placeholder>
              <w:docPart w:val="DCBC22EC2C7F4589A74B1430A9FF1F26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040" name="Imagem 104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383829773"/>
                <w:placeholder>
                  <w:docPart w:val="1E0E404BBB5B441BBDAF6DD81296A7DE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93434955"/>
            <w:placeholder>
              <w:docPart w:val="008946242B754DD6AAAA35496940B90D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Izadora Pinto Ferreira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Izadora Pinto </w:t>
            </w:r>
            <w:proofErr w:type="gramStart"/>
            <w:r w:rsidRPr="003E7DF3">
              <w:rPr>
                <w:noProof/>
                <w:lang w:val="pt-BR"/>
              </w:rPr>
              <w:t>Ferreira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53.690.478-2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473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041" name="Imagem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197691585"/>
            <w:placeholder>
              <w:docPart w:val="ADE184D18FEA4921A9E8097368DC46C1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6784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069" name="Imagem 106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1416627003"/>
                <w:placeholder>
                  <w:docPart w:val="FFA5CE32A48C4F7F8C4A68ACE87F224E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878038420"/>
            <w:placeholder>
              <w:docPart w:val="6240E548B2804A62AC092943AB206C3B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Ednaldo Pereira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Ednaldo </w:t>
            </w:r>
            <w:proofErr w:type="gramStart"/>
            <w:r w:rsidRPr="003E7DF3">
              <w:rPr>
                <w:noProof/>
                <w:lang w:val="pt-BR"/>
              </w:rPr>
              <w:t>Pereira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77.666.555-4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7808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070" name="Imagem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468013499"/>
            <w:placeholder>
              <w:docPart w:val="2E2EE18B077C4BFDBF6C52653122059D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098" name="Imagem 109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-802232107"/>
                <w:placeholder>
                  <w:docPart w:val="3D1E36FB21DC488989A98461C8003223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1390573947"/>
            <w:placeholder>
              <w:docPart w:val="B89A49046E874867A9BD62AFFDC6C4A2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Jeorgina L'Viney Fagundes Nunes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Jeorgina L'Viney Fagundes </w:t>
            </w:r>
            <w:proofErr w:type="gramStart"/>
            <w:r w:rsidRPr="003E7DF3">
              <w:rPr>
                <w:noProof/>
                <w:lang w:val="pt-BR"/>
              </w:rPr>
              <w:t>Nunes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31.678.940-8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0880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099" name="Imagem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70925216"/>
            <w:placeholder>
              <w:docPart w:val="3655BCDA23184AE0829AF175CD67F290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4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72928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127" name="Imagem 112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010260942"/>
                <w:placeholder>
                  <w:docPart w:val="92659A0C676A44FC93D3B9F39B9C5837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1088343881"/>
            <w:placeholder>
              <w:docPart w:val="9F5A46987B9646EC8BADF2F9D4DE7CA7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Little popcorn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Little </w:t>
            </w:r>
            <w:proofErr w:type="gramStart"/>
            <w:r w:rsidRPr="003E7DF3">
              <w:rPr>
                <w:noProof/>
                <w:lang w:val="pt-BR"/>
              </w:rPr>
              <w:t>popcorn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99.999.999-x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3952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128" name="Imagem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2038075294"/>
            <w:placeholder>
              <w:docPart w:val="26E7EF7CC7A647C580B69A629C74BBEF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5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76000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156" name="Imagem 115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989895774"/>
                <w:placeholder>
                  <w:docPart w:val="2BCE7491419A48809109DAD3DFD947BE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2106297073"/>
            <w:placeholder>
              <w:docPart w:val="7EEA8855F87A48F399DD7D2791BCB9C6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Liz Eilish D'joliz O'connel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Liz Eilish D'joliz </w:t>
            </w:r>
            <w:proofErr w:type="gramStart"/>
            <w:r w:rsidRPr="003E7DF3">
              <w:rPr>
                <w:noProof/>
                <w:lang w:val="pt-BR"/>
              </w:rPr>
              <w:t>O'connel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33.456.780-7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7024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157" name="Imagem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962107676"/>
            <w:placeholder>
              <w:docPart w:val="377E413D72ED4E1FAB56C3F8D90DE394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5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C640D2" w:rsidRPr="00854A9B" w:rsidTr="001E1608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C640D2" w:rsidRPr="00854A9B" w:rsidRDefault="00C640D2" w:rsidP="00AA0737">
            <w:pPr>
              <w:pStyle w:val="Ttulo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7268845</wp:posOffset>
                  </wp:positionH>
                  <wp:positionV relativeFrom="paragraph">
                    <wp:posOffset>-1235075</wp:posOffset>
                  </wp:positionV>
                  <wp:extent cx="2219325" cy="1833880"/>
                  <wp:effectExtent l="0" t="0" r="0" b="0"/>
                  <wp:wrapNone/>
                  <wp:docPr id="1185" name="Imagem 118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846" b="90000" l="9857" r="89984">
                                        <a14:foregroundMark x1="50556" y1="8846" x2="48172" y2="64038"/>
                                        <a14:foregroundMark x1="48172" y1="64038" x2="68998" y2="68269"/>
                                        <a14:foregroundMark x1="68998" y1="68269" x2="72814" y2="43269"/>
                                        <a14:foregroundMark x1="72814" y1="43269" x2="52464" y2="38462"/>
                                        <a14:foregroundMark x1="52464" y1="38462" x2="32591" y2="45962"/>
                                        <a14:foregroundMark x1="29730" y1="24615" x2="36407" y2="65192"/>
                                        <a14:foregroundMark x1="73132" y1="24615" x2="32591" y2="56731"/>
                                        <a14:foregroundMark x1="29412" y1="71538" x2="71860" y2="51923"/>
                                        <a14:foregroundMark x1="47377" y1="82500" x2="59141" y2="47885"/>
                                        <a14:foregroundMark x1="82830" y1="49423" x2="63752" y2="47308"/>
                                        <a14:foregroundMark x1="64865" y1="12308" x2="51033" y2="42885"/>
                                        <a14:foregroundMark x1="31479" y1="27692" x2="55485" y2="21154"/>
                                        <a14:foregroundMark x1="55485" y1="21154" x2="69316" y2="21154"/>
                                        <a14:foregroundMark x1="62480" y1="17692" x2="35453" y2="18846"/>
                                        <a14:foregroundMark x1="30684" y1="25192" x2="24483" y2="57308"/>
                                        <a14:foregroundMark x1="49762" y1="25192" x2="27345" y2="66731"/>
                                        <a14:foregroundMark x1="67409" y1="33654" x2="67409" y2="55769"/>
                                        <a14:foregroundMark x1="70270" y1="29615" x2="71383" y2="66154"/>
                                        <a14:foregroundMark x1="53418" y1="37115" x2="53418" y2="63269"/>
                                        <a14:foregroundMark x1="38792" y1="53269" x2="38315" y2="75000"/>
                                        <a14:foregroundMark x1="36725" y1="63654" x2="53418" y2="78846"/>
                                        <a14:foregroundMark x1="53418" y1="78846" x2="55167" y2="79038"/>
                                        <a14:foregroundMark x1="70270" y1="29615" x2="79650" y2="51923"/>
                                        <a14:foregroundMark x1="79968" y1="53846" x2="56757" y2="73654"/>
                                        <a14:foregroundMark x1="42448" y1="42885" x2="62162" y2="50962"/>
                                        <a14:foregroundMark x1="62162" y1="50962" x2="55167" y2="53269"/>
                                        <a14:foregroundMark x1="55167" y1="46346" x2="55962" y2="4788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lang w:val="pt-BR"/>
                </w:rPr>
                <w:id w:val="1301726644"/>
                <w:placeholder>
                  <w:docPart w:val="141AE076C21344DFA4BC227805398E8B"/>
                </w:placeholder>
                <w:temporary/>
                <w:showingPlcHdr/>
                <w15:appearance w15:val="hidden"/>
              </w:sdtPr>
              <w:sdtContent>
                <w:r w:rsidRPr="00854A9B">
                  <w:rPr>
                    <w:lang w:val="pt-BR" w:bidi="pt-BR"/>
                  </w:rPr>
                  <w:t>Certificado</w:t>
                </w:r>
              </w:sdtContent>
            </w:sdt>
          </w:p>
        </w:tc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854A9B" w:rsidRDefault="00C640D2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curso: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C640D2" w:rsidRPr="00854A9B" w:rsidTr="001E1608">
        <w:trPr>
          <w:jc w:val="center"/>
        </w:trPr>
        <w:sdt>
          <w:sdtPr>
            <w:rPr>
              <w:lang w:val="pt-BR"/>
            </w:rPr>
            <w:id w:val="-255605018"/>
            <w:placeholder>
              <w:docPart w:val="184CB966F7C74D0D89A4C1D9BBD6D895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C640D2" w:rsidRPr="00854A9B" w:rsidRDefault="00C640D2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C640D2" w:rsidRPr="00854A9B" w:rsidTr="001E1608">
        <w:trPr>
          <w:jc w:val="center"/>
        </w:trPr>
        <w:tc>
          <w:tcPr>
            <w:tcW w:w="13958" w:type="dxa"/>
            <w:gridSpan w:val="5"/>
          </w:tcPr>
          <w:p w:rsidR="00C640D2" w:rsidRPr="00CB730B" w:rsidRDefault="00C640D2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3E7DF3">
              <w:rPr>
                <w:noProof/>
                <w:sz w:val="56"/>
                <w:szCs w:val="72"/>
                <w:lang w:val="pt-BR"/>
              </w:rPr>
              <w:t>Ellie Trindade</w:t>
            </w:r>
          </w:p>
        </w:tc>
      </w:tr>
      <w:tr w:rsidR="00C640D2" w:rsidRPr="00854A9B" w:rsidTr="001E1608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C640D2" w:rsidRPr="00854A9B" w:rsidRDefault="00C640D2" w:rsidP="001E1608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que, </w:t>
            </w:r>
            <w:r w:rsidRPr="003E7DF3">
              <w:rPr>
                <w:noProof/>
                <w:lang w:val="pt-BR"/>
              </w:rPr>
              <w:t xml:space="preserve">Ellie </w:t>
            </w:r>
            <w:proofErr w:type="gramStart"/>
            <w:r w:rsidRPr="003E7DF3">
              <w:rPr>
                <w:noProof/>
                <w:lang w:val="pt-BR"/>
              </w:rPr>
              <w:t>Trindade</w:t>
            </w:r>
            <w:r>
              <w:rPr>
                <w:lang w:val="pt-BR"/>
              </w:rPr>
              <w:t>,  RG</w:t>
            </w:r>
            <w:proofErr w:type="gramEnd"/>
            <w:r>
              <w:rPr>
                <w:lang w:val="pt-BR"/>
              </w:rPr>
              <w:t>:</w:t>
            </w:r>
            <w:r w:rsidRPr="003E7DF3">
              <w:rPr>
                <w:noProof/>
                <w:lang w:val="pt-BR"/>
              </w:rPr>
              <w:t>01.001.110-01</w:t>
            </w:r>
            <w:r>
              <w:rPr>
                <w:lang w:val="pt-BR"/>
              </w:rPr>
              <w:t xml:space="preserve"> , do curso de </w:t>
            </w:r>
            <w:r w:rsidRPr="003E7DF3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, da ETEC Prof. Maria Cristina Medeiros, participou da palestra </w:t>
            </w:r>
            <w:r w:rsidRPr="003E7DF3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Informática, com a carga de 1h no dia 19/10/2023.</w:t>
            </w:r>
          </w:p>
        </w:tc>
      </w:tr>
      <w:tr w:rsidR="00C640D2" w:rsidRPr="00854A9B" w:rsidTr="001E1608">
        <w:trPr>
          <w:trHeight w:val="879"/>
          <w:jc w:val="center"/>
        </w:trPr>
        <w:tc>
          <w:tcPr>
            <w:tcW w:w="87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  <w:tc>
          <w:tcPr>
            <w:tcW w:w="5719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0096" behindDoc="0" locked="0" layoutInCell="1" allowOverlap="1" wp14:anchorId="1A644D48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-58420</wp:posOffset>
                  </wp:positionV>
                  <wp:extent cx="1295400" cy="723900"/>
                  <wp:effectExtent l="0" t="0" r="0" b="0"/>
                  <wp:wrapNone/>
                  <wp:docPr id="1186" name="Imagem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57" w:type="dxa"/>
          </w:tcPr>
          <w:p w:rsidR="00C640D2" w:rsidRPr="00854A9B" w:rsidRDefault="00C640D2" w:rsidP="00231151">
            <w:pPr>
              <w:jc w:val="both"/>
              <w:rPr>
                <w:lang w:val="pt-BR"/>
              </w:rPr>
            </w:pPr>
            <w:r w:rsidRPr="00231151">
              <w:rPr>
                <w:lang w:val="pt-BR"/>
              </w:rPr>
              <w:tab/>
            </w:r>
          </w:p>
        </w:tc>
        <w:tc>
          <w:tcPr>
            <w:tcW w:w="3586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  <w:tc>
          <w:tcPr>
            <w:tcW w:w="2423" w:type="dxa"/>
            <w:vAlign w:val="bottom"/>
          </w:tcPr>
          <w:p w:rsidR="00C640D2" w:rsidRPr="00854A9B" w:rsidRDefault="00C640D2" w:rsidP="00231151">
            <w:pPr>
              <w:jc w:val="left"/>
              <w:rPr>
                <w:lang w:val="pt-BR"/>
              </w:rPr>
            </w:pPr>
          </w:p>
        </w:tc>
      </w:tr>
      <w:tr w:rsidR="00C640D2" w:rsidRPr="00854A9B" w:rsidTr="001E1608">
        <w:trPr>
          <w:trHeight w:val="455"/>
          <w:jc w:val="center"/>
        </w:trPr>
        <w:tc>
          <w:tcPr>
            <w:tcW w:w="87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tc>
          <w:tcPr>
            <w:tcW w:w="5719" w:type="dxa"/>
            <w:vAlign w:val="center"/>
          </w:tcPr>
          <w:p w:rsidR="00C640D2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Taylor Alison Swift</w:t>
            </w:r>
          </w:p>
          <w:p w:rsidR="00C640D2" w:rsidRPr="00854A9B" w:rsidRDefault="00C640D2" w:rsidP="008A067C">
            <w:pPr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  <w:tc>
          <w:tcPr>
            <w:tcW w:w="1357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166165879"/>
            <w:placeholder>
              <w:docPart w:val="E3D07CE497DC4CB6BFF322235143B291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C640D2" w:rsidRPr="00854A9B" w:rsidRDefault="00C640D2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423" w:type="dxa"/>
            <w:vAlign w:val="center"/>
          </w:tcPr>
          <w:p w:rsidR="00C640D2" w:rsidRPr="00854A9B" w:rsidRDefault="00C640D2" w:rsidP="008A067C">
            <w:pPr>
              <w:rPr>
                <w:lang w:val="pt-BR"/>
              </w:rPr>
            </w:pPr>
          </w:p>
        </w:tc>
      </w:tr>
    </w:tbl>
    <w:p w:rsidR="00C640D2" w:rsidRDefault="00C640D2" w:rsidP="00AA0737">
      <w:pPr>
        <w:pStyle w:val="Corpodetexto"/>
        <w:rPr>
          <w:lang w:val="pt-BR"/>
        </w:rPr>
        <w:sectPr w:rsidR="00C640D2" w:rsidSect="00C640D2">
          <w:headerReference w:type="default" r:id="rId5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p w:rsidR="00C640D2" w:rsidRPr="00854A9B" w:rsidRDefault="00C640D2" w:rsidP="00AA0737">
      <w:pPr>
        <w:pStyle w:val="Corpodetexto"/>
        <w:rPr>
          <w:lang w:val="pt-BR"/>
        </w:rPr>
      </w:pPr>
    </w:p>
    <w:sectPr w:rsidR="00C640D2" w:rsidRPr="00854A9B" w:rsidSect="00C640D2">
      <w:headerReference w:type="default" r:id="rId53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38B9" w:rsidRDefault="00B038B9" w:rsidP="003F140B">
      <w:r>
        <w:separator/>
      </w:r>
    </w:p>
  </w:endnote>
  <w:endnote w:type="continuationSeparator" w:id="0">
    <w:p w:rsidR="00B038B9" w:rsidRDefault="00B038B9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38B9" w:rsidRDefault="00B038B9" w:rsidP="003F140B">
      <w:r>
        <w:separator/>
      </w:r>
    </w:p>
  </w:footnote>
  <w:footnote w:type="continuationSeparator" w:id="0">
    <w:p w:rsidR="00B038B9" w:rsidRDefault="00B038B9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7E82474" id="Grupo 18" o:spid="_x0000_s1026" alt="Quadro de design e formas de canto do plano de fundo" style="position:absolute;margin-left:0;margin-top:0;width:796.25pt;height:617.05pt;z-index:25166336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+s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sFw&#10;DN8tAQBy/gEAAP//AwBQSwECLQAUAAYACAAAACEA2+H2y+4AAACFAQAAEwAAAAAAAAAAAAAAAAAA&#10;AAAAW0NvbnRlbnRfVHlwZXNdLnhtbFBLAQItABQABgAIAAAAIQBa9CxbvwAAABUBAAALAAAAAAAA&#10;AAAAAAAAAB8BAABfcmVscy8ucmVsc1BLAQItABQABgAIAAAAIQC/nV+svwAAANsAAAAPAAAAAAAA&#10;AAAAAAAAAAcCAABkcnMvZG93bnJldi54bWxQSwUGAAAAAAMAAwC3AAAA8w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233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6" name="Imagem 5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8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9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9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0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54B7DD7" id="Grupo 18" o:spid="_x0000_s1026" alt="Quadro de design e formas de canto do plano de fundo" style="position:absolute;margin-left:0;margin-top:0;width:796.25pt;height:617.05pt;z-index:25169100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998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17" name="Imagem 31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1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2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3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2C239C5" id="Grupo 18" o:spid="_x0000_s1026" alt="Quadro de design e formas de canto do plano de fundo" style="position:absolute;margin-left:0;margin-top:0;width:796.25pt;height:617.05pt;z-index:25169408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C9LgZ8ARQAAE+aAAAOAAAAAAAAAAAAAAAAAC4CAABk&#10;cnMvZTJvRG9jLnhtbFBLAQItABQABgAIAAAAIQAVIgU02wAAAAcBAAAPAAAAAAAAAAAAAAAAAFsW&#10;AABkcnMvZG93bnJldi54bWxQSwUGAAAAAAQABADzAAAAY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305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46" name="Imagem 34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4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4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4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6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6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DA1D0B8" id="Grupo 18" o:spid="_x0000_s1026" alt="Quadro de design e formas de canto do plano de fundo" style="position:absolute;margin-left:0;margin-top:0;width:796.25pt;height:617.05pt;z-index:25169715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Cc3XLWOhQAAE+aAAAOAAAAAAAAAAAAAAAAAC4CAABk&#10;cnMvZTJvRG9jLnhtbFBLAQItABQABgAIAAAAIQAVIgU02wAAAAcBAAAPAAAAAAAAAAAAAAAAAJQW&#10;AABkcnMvZG93bnJldi54bWxQSwUGAAAAAAQABADzAAAAnB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OPf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Fo&#10;PIDvmEAAOf8AAAD//wMAUEsBAi0AFAAGAAgAAAAhANvh9svuAAAAhQEAABMAAAAAAAAAAAAAAAAA&#10;AAAAAFtDb250ZW50X1R5cGVzXS54bWxQSwECLQAUAAYACAAAACEAWvQsW78AAAAVAQAACwAAAAAA&#10;AAAAAAAAAAAfAQAAX3JlbHMvLnJlbHNQSwECLQAUAAYACAAAACEAKsTj38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612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75" name="Imagem 37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7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7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7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9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9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DEB0909" id="Grupo 18" o:spid="_x0000_s1026" alt="Quadro de design e formas de canto do plano de fundo" style="position:absolute;margin-left:0;margin-top:0;width:796.25pt;height:617.05pt;z-index:25170022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920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04" name="Imagem 40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0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0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0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2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2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59F50A6" id="Grupo 18" o:spid="_x0000_s1026" alt="Quadro de design e formas de canto do plano de fundo" style="position:absolute;margin-left:0;margin-top:0;width:796.25pt;height:617.05pt;z-index:25170329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227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33" name="Imagem 43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3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3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3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5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5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44E534A" id="Grupo 18" o:spid="_x0000_s1026" alt="Quadro de design e formas de canto do plano de fundo" style="position:absolute;margin-left:0;margin-top:0;width:796.25pt;height:617.05pt;z-index:25170636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+mrHxQAAE+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534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62" name="Imagem 46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6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6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6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8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C3E90AD" id="Grupo 18" o:spid="_x0000_s1026" alt="Quadro de design e formas de canto do plano de fundo" style="position:absolute;margin-left:0;margin-top:0;width:796.25pt;height:617.05pt;z-index:25170944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MxvpTU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841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91" name="Imagem 49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9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9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9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1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1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DAB8913" id="Grupo 18" o:spid="_x0000_s1026" alt="Quadro de design e formas de canto do plano de fundo" style="position:absolute;margin-left:0;margin-top:0;width:796.25pt;height:617.05pt;z-index:25171251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148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20" name="Imagem 52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2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2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2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4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4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285E594" id="Grupo 18" o:spid="_x0000_s1026" alt="Quadro de design e formas de canto do plano de fundo" style="position:absolute;margin-left:0;margin-top:0;width:796.25pt;height:617.05pt;z-index:25171558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456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49" name="Imagem 54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5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5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5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6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7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E70E9CF" id="Grupo 18" o:spid="_x0000_s1026" alt="Quadro de design e formas de canto do plano de fundo" style="position:absolute;margin-left:0;margin-top:0;width:796.25pt;height:617.05pt;z-index:25171865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763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78" name="Imagem 57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3BF4AB6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OBv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sFk&#10;AN8tAQBy/gEAAP//AwBQSwECLQAUAAYACAAAACEA2+H2y+4AAACFAQAAEwAAAAAAAAAAAAAAAAAA&#10;AAAAW0NvbnRlbnRfVHlwZXNdLnhtbFBLAQItABQABgAIAAAAIQBa9CxbvwAAABUBAAALAAAAAAAA&#10;AAAAAAAAAB8BAABfcmVscy8ucmVsc1BLAQItABQABgAIAAAAIQBWzOBvvwAAANsAAAAPAAAAAAAA&#10;AAAAAAAAAAcCAABkcnMvZG93bnJldi54bWxQSwUGAAAAAAMAAwC3AAAA8w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540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5" name="Imagem 8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7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8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8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9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9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FFCF4B9" id="Grupo 18" o:spid="_x0000_s1026" alt="Quadro de design e formas de canto do plano de fundo" style="position:absolute;margin-left:0;margin-top:0;width:796.25pt;height:617.05pt;z-index:25172172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TaM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E4&#10;HsF3TCCAnH8AAAD//wMAUEsBAi0AFAAGAAgAAAAhANvh9svuAAAAhQEAABMAAAAAAAAAAAAAAAAA&#10;AAAAAFtDb250ZW50X1R5cGVzXS54bWxQSwECLQAUAAYACAAAACEAWvQsW78AAAAVAQAACwAAAAAA&#10;AAAAAAAAAAAfAQAAX3JlbHMvLnJlbHNQSwECLQAUAAYACAAAACEAfXE2jM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070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07" name="Imagem 60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0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0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1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2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2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C5177C2" id="Grupo 18" o:spid="_x0000_s1026" alt="Quadro de design e formas de canto do plano de fundo" style="position:absolute;margin-left:0;margin-top:0;width:796.25pt;height:617.05pt;z-index:25172480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fs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Fk&#10;MITvmEAAOf8AAAD//wMAUEsBAi0AFAAGAAgAAAAhANvh9svuAAAAhQEAABMAAAAAAAAAAAAAAAAA&#10;AAAAAFtDb250ZW50X1R5cGVzXS54bWxQSwECLQAUAAYACAAAACEAWvQsW78AAAAVAQAACwAAAAAA&#10;AAAAAAAAAAAfAQAAX3JlbHMvLnJlbHNQSwECLQAUAAYACAAAACEAIRJn7M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377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36" name="Imagem 63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3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3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3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5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5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B47109E" id="Grupo 18" o:spid="_x0000_s1026" alt="Quadro de design e formas de canto do plano de fundo" style="position:absolute;margin-left:0;margin-top:0;width:796.25pt;height:617.05pt;z-index:25172787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684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65" name="Imagem 66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6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6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6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8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8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9C10D9F" id="Grupo 18" o:spid="_x0000_s1026" alt="Quadro de design e formas de canto do plano de fundo" style="position:absolute;margin-left:0;margin-top:0;width:796.25pt;height:617.05pt;z-index:25173094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992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94" name="Imagem 69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9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9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9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1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1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0BDC836" id="Grupo 18" o:spid="_x0000_s1026" alt="Quadro de design e formas de canto do plano de fundo" style="position:absolute;margin-left:0;margin-top:0;width:796.25pt;height:617.05pt;z-index:25173401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9R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wO+ZcATk4gcAAP//AwBQSwECLQAUAAYACAAAACEA2+H2y+4AAACFAQAAEwAAAAAAAAAA&#10;AAAAAAAAAAAAW0NvbnRlbnRfVHlwZXNdLnhtbFBLAQItABQABgAIAAAAIQBa9CxbvwAAABUBAAAL&#10;AAAAAAAAAAAAAAAAAB8BAABfcmVscy8ucmVsc1BLAQItABQABgAIAAAAIQCDwf9R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299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23" name="Imagem 72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708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2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2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2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4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4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3768A5B" id="Grupo 18" o:spid="_x0000_s1026" alt="Quadro de design e formas de canto do plano de fundo" style="position:absolute;margin-left:0;margin-top:0;width:796.25pt;height:617.05pt;z-index:2517370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dc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YnmfCEZCLBwAAAP//AwBQSwECLQAUAAYACAAAACEA2+H2y+4AAACFAQAAEwAAAAAAAAAA&#10;AAAAAAAAAAAAW0NvbnRlbnRfVHlwZXNdLnhtbFBLAQItABQABgAIAAAAIQBa9CxbvwAAABUBAAAL&#10;AAAAAAAAAAAAAAAAAB8BAABfcmVscy8ucmVsc1BLAQItABQABgAIAAAAIQCmTadc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606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52" name="Imagem 75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5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5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5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7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7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7FD1761" id="Grupo 18" o:spid="_x0000_s1026" alt="Quadro de design e formas de canto do plano de fundo" style="position:absolute;margin-left:0;margin-top:0;width:796.25pt;height:617.05pt;z-index:25174016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AGfnyM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913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81" name="Imagem 78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8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8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8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0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0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1CD2F87" id="Grupo 18" o:spid="_x0000_s1026" alt="Quadro de design e formas de canto do plano de fundo" style="position:absolute;margin-left:0;margin-top:0;width:796.25pt;height:617.05pt;z-index:2517432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220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10" name="Imagem 81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630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1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1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1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3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3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473AB96" id="Grupo 18" o:spid="_x0000_s1026" alt="Quadro de design e formas de canto do plano de fundo" style="position:absolute;margin-left:0;margin-top:0;width:796.25pt;height:617.05pt;z-index:25174630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mRT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kE8&#10;GMN3TCCAnH8AAAD//wMAUEsBAi0AFAAGAAgAAAAhANvh9svuAAAAhQEAABMAAAAAAAAAAAAAAAAA&#10;AAAAAFtDb250ZW50X1R5cGVzXS54bWxQSwECLQAUAAYACAAAACEAWvQsW78AAAAVAQAACwAAAAAA&#10;AAAAAAAAAAAfAQAAX3JlbHMvLnJlbHNQSwECLQAUAAYACAAAACEALq5kU8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ZP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/HAmHAGZ/gMAAP//AwBQSwECLQAUAAYACAAAACEA2+H2y+4AAACFAQAAEwAAAAAAAAAAAAAA&#10;AAAAAAAAW0NvbnRlbnRfVHlwZXNdLnhtbFBLAQItABQABgAIAAAAIQBa9CxbvwAAABUBAAALAAAA&#10;AAAAAAAAAAAAAB8BAABfcmVscy8ucmVsc1BLAQItABQABgAIAAAAIQDFVwZP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528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39" name="Imagem 83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937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4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4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4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5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6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EF920F9" id="Grupo 18" o:spid="_x0000_s1026" alt="Quadro de design e formas de canto do plano de fundo" style="position:absolute;margin-left:0;margin-top:0;width:796.25pt;height:617.05pt;z-index:25174937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2JOBQAAE+aAAAOAAAAZHJzL2Uyb0RvYy54bWzsXWtv4ziy/b7A/gfDHy+Qiai3gsksdjqd&#10;wQJz94Ht+wPUthMb61he2en07MX97/dUkSVRsii5Y2Vmt1v9oW1HVJEskudUFV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py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dbOD3TDgCcvcDAAD//wMAUEsBAi0AFAAGAAgAAAAhANvh9svuAAAAhQEAABMAAAAAAAAA&#10;AAAAAAAAAAAAAFtDb250ZW50X1R5cGVzXS54bWxQSwECLQAUAAYACAAAACEAWvQsW78AAAAVAQAA&#10;CwAAAAAAAAAAAAAAAAAfAQAAX3JlbHMvLnJlbHNQSwECLQAUAAYACAAAACEAibJKc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835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68" name="Imagem 86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804DC90" id="Grupo 18" o:spid="_x0000_s1026" alt="Quadro de design e formas de canto do plano de fundo" style="position:absolute;margin-left:0;margin-top:0;width:796.25pt;height:617.05pt;z-index:25166950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DbpLBUMRQAAEGaAAAOAAAAAAAAAAAAAAAAAC4CAABkcnMvZTJvRG9j&#10;LnhtbFBLAQItABQABgAIAAAAIQAVIgU02wAAAAcBAAAPAAAAAAAAAAAAAAAAAIsWAABkcnMvZG93&#10;bnJldi54bWxQSwUGAAAAAAQABADzAAAAk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848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4" name="Imagem 11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244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6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7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7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8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8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37CD37E" id="Grupo 18" o:spid="_x0000_s1026" alt="Quadro de design e formas de canto do plano de fundo" style="position:absolute;margin-left:0;margin-top:0;width:796.25pt;height:617.05pt;z-index:25175244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E9BYcI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+P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+eFMOAJy/QQAAP//AwBQSwECLQAUAAYACAAAACEA2+H2y+4AAACFAQAAEwAAAAAAAAAAAAAA&#10;AAAAAAAAW0NvbnRlbnRfVHlwZXNdLnhtbFBLAQItABQABgAIAAAAIQBa9CxbvwAAABUBAAALAAAA&#10;AAAAAAAAAAAAAB8BAABfcmVscy8ucmVsc1BLAQItABQABgAIAAAAIQBTPb+P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142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97" name="Imagem 89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552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9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9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0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1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1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119E59A" id="Grupo 18" o:spid="_x0000_s1026" alt="Quadro de design e formas de canto do plano de fundo" style="position:absolute;margin-left:0;margin-top:0;width:796.25pt;height:617.05pt;z-index:25175552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449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26" name="Imagem 92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859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2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2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2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4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4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2DF81CD" id="Grupo 18" o:spid="_x0000_s1026" alt="Quadro de design e formas de canto do plano de fundo" style="position:absolute;margin-left:0;margin-top:0;width:796.25pt;height:617.05pt;z-index:25175859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756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55" name="Imagem 95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166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5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5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5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7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7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8674853" id="Grupo 18" o:spid="_x0000_s1026" alt="Quadro de design e formas de canto do plano de fundo" style="position:absolute;margin-left:0;margin-top:0;width:796.25pt;height:617.05pt;z-index:25176166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G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4XS/g7E46A3P4CAAD//wMAUEsBAi0AFAAGAAgAAAAhANvh9svuAAAAhQEAABMAAAAAAAAA&#10;AAAAAAAAAAAAAFtDb250ZW50X1R5cGVzXS54bWxQSwECLQAUAAYACAAAACEAWvQsW78AAAAVAQAA&#10;CwAAAAAAAAAAAAAAAAAfAQAAX3JlbHMvLnJlbHNQSwECLQAUAAYACAAAACEA4YB0B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O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6XC/g7E46A3P4CAAD//wMAUEsBAi0AFAAGAAgAAAAhANvh9svuAAAAhQEAABMAAAAAAAAA&#10;AAAAAAAAAAAAAFtDb250ZW50X1R5cGVzXS54bWxQSwECLQAUAAYACAAAACEAWvQsW78AAAAVAQAA&#10;CwAAAAAAAAAAAAAAAAAfAQAAX3JlbHMvLnJlbHNQSwECLQAUAAYACAAAACEANasTi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064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84" name="Imagem 98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473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8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8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8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0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0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9310F22" id="Grupo 18" o:spid="_x0000_s1026" alt="Quadro de design e formas de canto do plano de fundo" style="position:absolute;margin-left:0;margin-top:0;width:796.25pt;height:617.05pt;z-index:25176473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1RvMRQAAFq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ARD1RvMRQAAFqaAAAOAAAAAAAAAAAAAAAAAC4CAABkcnMvZTJvRG9j&#10;LnhtbFBLAQItABQABgAIAAAAIQAVIgU02wAAAAcBAAAPAAAAAAAAAAAAAAAAAIsWAABkcnMvZG93&#10;bnJldi54bWxQSwUGAAAAAAQABADzAAAAk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3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drOH3TDgC8vADAAD//wMAUEsBAi0AFAAGAAgAAAAhANvh9svuAAAAhQEAABMAAAAAAAAA&#10;AAAAAAAAAAAAAFtDb250ZW50X1R5cGVzXS54bWxQSwECLQAUAAYACAAAACEAWvQsW78AAAAVAQAA&#10;CwAAAAAAAAAAAAAAAAAfAQAAX3JlbHMvLnJlbHNQSwECLQAUAAYACAAAACEA8Kz92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371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13" name="Imagem 101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780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1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1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1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3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3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B1BDA79" id="Grupo 18" o:spid="_x0000_s1026" alt="Quadro de design e formas de canto do plano de fundo" style="position:absolute;margin-left:0;margin-top:0;width:796.25pt;height:617.05pt;z-index:25176780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678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42" name="Imagem 104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4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4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4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6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6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E220916" id="Grupo 18" o:spid="_x0000_s1026" alt="Quadro de design e formas de canto do plano de fundo" style="position:absolute;margin-left:0;margin-top:0;width:796.25pt;height:617.05pt;z-index:25177088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985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71" name="Imagem 107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395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7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7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7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9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9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9909A02" id="Grupo 18" o:spid="_x0000_s1026" alt="Quadro de design e formas de canto do plano de fundo" style="position:absolute;margin-left:0;margin-top:0;width:796.25pt;height:617.05pt;z-index:25177395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292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00" name="Imagem 110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702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0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0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0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2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2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6DFC802" id="Grupo 18" o:spid="_x0000_s1026" alt="Quadro de design e formas de canto do plano de fundo" style="position:absolute;margin-left:0;margin-top:0;width:796.25pt;height:617.05pt;z-index:25177702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0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jlbw+004Qe5+AAAA//8DAFBLAQItABQABgAIAAAAIQDb4fbL7gAAAIUBAAATAAAAAAAAAAAA&#10;AAAAAAAAAABbQ29udGVudF9UeXBlc10ueG1sUEsBAi0AFAAGAAgAAAAhAFr0LFu/AAAAFQEAAAsA&#10;AAAAAAAAAAAAAAAAHwEAAF9yZWxzLy5yZWxzUEsBAi0AFAAGAAgAAAAhAIblXRLEAAAA3Q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600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29" name="Imagem 112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8009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3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3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3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4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5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60DAC2C" id="Grupo 18" o:spid="_x0000_s1026" alt="Quadro de design e formas de canto do plano de fundo" style="position:absolute;margin-left:0;margin-top:0;width:796.25pt;height:617.05pt;z-index:25178009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nY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eriYLXN/EEuXgCAAD//wMAUEsBAi0AFAAGAAgAAAAhANvh9svuAAAAhQEAABMAAAAAAAAAAAAA&#10;AAAAAAAAAFtDb250ZW50X1R5cGVzXS54bWxQSwECLQAUAAYACAAAACEAWvQsW78AAAAVAQAACwAA&#10;AAAAAAAAAAAAAAAfAQAAX3JlbHMvLnJlbHNQSwECLQAUAAYACAAAACEAuFsJ2M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aj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9y/4+yacIBdPAAAA//8DAFBLAQItABQABgAIAAAAIQDb4fbL7gAAAIUBAAATAAAAAAAAAAAA&#10;AAAAAAAAAABbQ29udGVudF9UeXBlc10ueG1sUEsBAi0AFAAGAAgAAAAhAFr0LFu/AAAAFQEAAAsA&#10;AAAAAAAAAAAAAAAAHwEAAF9yZWxzLy5yZWxzUEsBAi0AFAAGAAgAAAAhAB4rdqP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907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58" name="Imagem 115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3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3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3967DED" id="Grupo 18" o:spid="_x0000_s1026" alt="Quadro de design e formas de canto do plano de fundo" style="position:absolute;margin-left:0;margin-top:0;width:796.25pt;height:617.05pt;z-index:25167257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h9jIhQAAE+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155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43" name="Imagem 14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8316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5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6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6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7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7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6C6C4FD" id="Grupo 18" o:spid="_x0000_s1026" alt="Quadro de design e formas de canto do plano de fundo" style="position:absolute;margin-left:0;margin-top:0;width:796.25pt;height:617.05pt;z-index:25178316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An+nq+FhQAAGma&#10;AAAOAAAAAAAAAAAAAAAAAC4CAABkcnMvZTJvRG9jLnhtbFBLAQItABQABgAIAAAAIQAVIgU02wAA&#10;AAcBAAAPAAAAAAAAAAAAAAAAAHAWAABkcnMvZG93bnJldi54bWxQSwUGAAAAAAQABADzAAAAeBc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8214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87" name="Imagem 118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730B" w:rsidRPr="00854A9B" w:rsidRDefault="00CB730B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43D65C8" id="Grupo 18" o:spid="_x0000_s1026" alt="Quadro de design e formas de canto do plano de fundo" style="position:absolute;margin-left:0;margin-top:0;width:796.25pt;height:617.05pt;z-index:2516602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5926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4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4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4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6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C5227F2" id="Grupo 18" o:spid="_x0000_s1026" alt="Quadro de design e formas de canto do plano de fundo" style="position:absolute;margin-left:0;margin-top:0;width:796.25pt;height:617.05pt;z-index:25167564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NyhGRQAAE+aAAAOAAAAZHJzL2Uyb0RvYy54bWzsXW1v4zYS/n7A/QfDHw9II+pdQdOi3WyK&#10;A3rXHrr3A7S2Ext1LJ/tbLY93H+/Z4YciZJFyYmVvuxqP6ztiBqSw+HzDId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462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72" name="Imagem 17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7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7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7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9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9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D246066" id="Grupo 18" o:spid="_x0000_s1026" alt="Quadro de design e formas de canto do plano de fundo" style="position:absolute;margin-left:0;margin-top:0;width:796.25pt;height:617.05pt;z-index:25167872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fidJRQAAE+aAAAOAAAAZHJzL2Uyb0RvYy54bWzsXW1v4zYS/n7A/QfDHw9II+pdQdOi3WyK&#10;A3rXHrr3A7S2Ext1LJ/tbLY93H+/Z4YciZJFyYmVvuxqP6ztiBqSw+HzDId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769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01" name="Imagem 20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0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0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0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2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2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63D5BC7" id="Grupo 18" o:spid="_x0000_s1026" alt="Quadro de design e formas de canto do plano de fundo" style="position:absolute;margin-left:0;margin-top:0;width:796.25pt;height:617.05pt;z-index:25168179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HWdAe8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076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30" name="Imagem 23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3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3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3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5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5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9E60572" id="Grupo 18" o:spid="_x0000_s1026" alt="Quadro de design e formas de canto do plano de fundo" style="position:absolute;margin-left:0;margin-top:0;width:796.25pt;height:617.05pt;z-index:25168486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Q/h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Fw&#10;NIbvmEAAOf8AAAD//wMAUEsBAi0AFAAGAAgAAAAhANvh9svuAAAAhQEAABMAAAAAAAAAAAAAAAAA&#10;AAAAAFtDb250ZW50X1R5cGVzXS54bWxQSwECLQAUAAYACAAAACEAWvQsW78AAAAVAQAACwAAAAAA&#10;AAAAAAAAAAAfAQAAX3JlbHMvLnJlbHNQSwECLQAUAAYACAAAACEA/sEP4c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384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59" name="Imagem 25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0D2" w:rsidRPr="00854A9B" w:rsidRDefault="00C640D2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6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6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6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7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8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9A2D58A" id="Grupo 18" o:spid="_x0000_s1026" alt="Quadro de design e formas de canto do plano de fundo" style="position:absolute;margin-left:0;margin-top:0;width:796.25pt;height:617.05pt;z-index:25168793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7oqOhQAAE+aAAAOAAAAZHJzL2Uyb0RvYy54bWzsXWtv4ziy/b7A/gfDHy+Qiai3gsksdjqd&#10;wQJz94Ht+wPUthMb61he2en07MX97/dUkSVRsii5Y2Vmt1v9oW1HVJEskudUFV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CJq7oqOhQAAE+aAAAOAAAAAAAAAAAAAAAAAC4CAABk&#10;cnMvZTJvRG9jLnhtbFBLAQItABQABgAIAAAAIQAVIgU02wAAAAcBAAAPAAAAAAAAAAAAAAAAAJQW&#10;AABkcnMvZG93bnJldi54bWxQSwUGAAAAAAQABADzAAAAnB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691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88" name="Imagem 28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1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1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1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1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1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1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1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1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1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1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1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08"/>
    <w:rsid w:val="0006192F"/>
    <w:rsid w:val="001B24AF"/>
    <w:rsid w:val="001E1608"/>
    <w:rsid w:val="00231151"/>
    <w:rsid w:val="002F7E7B"/>
    <w:rsid w:val="003F140B"/>
    <w:rsid w:val="004858A1"/>
    <w:rsid w:val="004E338A"/>
    <w:rsid w:val="0050334E"/>
    <w:rsid w:val="00657B53"/>
    <w:rsid w:val="0069082D"/>
    <w:rsid w:val="00706B03"/>
    <w:rsid w:val="0081636F"/>
    <w:rsid w:val="00854A9B"/>
    <w:rsid w:val="008A067C"/>
    <w:rsid w:val="00A1495F"/>
    <w:rsid w:val="00A214FC"/>
    <w:rsid w:val="00A410FF"/>
    <w:rsid w:val="00AA0737"/>
    <w:rsid w:val="00AB489F"/>
    <w:rsid w:val="00B038B9"/>
    <w:rsid w:val="00BC2478"/>
    <w:rsid w:val="00C61F71"/>
    <w:rsid w:val="00C640D2"/>
    <w:rsid w:val="00CB730B"/>
    <w:rsid w:val="00E16E40"/>
    <w:rsid w:val="00E31E21"/>
    <w:rsid w:val="00EB0977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6.xml"/><Relationship Id="rId26" Type="http://schemas.openxmlformats.org/officeDocument/2006/relationships/header" Target="header14.xml"/><Relationship Id="rId39" Type="http://schemas.openxmlformats.org/officeDocument/2006/relationships/header" Target="header27.xml"/><Relationship Id="rId21" Type="http://schemas.openxmlformats.org/officeDocument/2006/relationships/header" Target="header9.xml"/><Relationship Id="rId34" Type="http://schemas.openxmlformats.org/officeDocument/2006/relationships/header" Target="header22.xml"/><Relationship Id="rId42" Type="http://schemas.openxmlformats.org/officeDocument/2006/relationships/header" Target="header30.xml"/><Relationship Id="rId47" Type="http://schemas.openxmlformats.org/officeDocument/2006/relationships/header" Target="header35.xml"/><Relationship Id="rId50" Type="http://schemas.openxmlformats.org/officeDocument/2006/relationships/header" Target="header38.xml"/><Relationship Id="rId55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header" Target="header17.xml"/><Relationship Id="rId11" Type="http://schemas.microsoft.com/office/2007/relationships/hdphoto" Target="media/hdphoto1.wdp"/><Relationship Id="rId24" Type="http://schemas.openxmlformats.org/officeDocument/2006/relationships/header" Target="header12.xml"/><Relationship Id="rId32" Type="http://schemas.openxmlformats.org/officeDocument/2006/relationships/header" Target="header20.xml"/><Relationship Id="rId37" Type="http://schemas.openxmlformats.org/officeDocument/2006/relationships/header" Target="header25.xml"/><Relationship Id="rId40" Type="http://schemas.openxmlformats.org/officeDocument/2006/relationships/header" Target="header28.xml"/><Relationship Id="rId45" Type="http://schemas.openxmlformats.org/officeDocument/2006/relationships/header" Target="header33.xml"/><Relationship Id="rId53" Type="http://schemas.openxmlformats.org/officeDocument/2006/relationships/header" Target="header4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header" Target="header7.xml"/><Relationship Id="rId31" Type="http://schemas.openxmlformats.org/officeDocument/2006/relationships/header" Target="header19.xml"/><Relationship Id="rId44" Type="http://schemas.openxmlformats.org/officeDocument/2006/relationships/header" Target="header32.xml"/><Relationship Id="rId52" Type="http://schemas.openxmlformats.org/officeDocument/2006/relationships/header" Target="header40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header" Target="header10.xml"/><Relationship Id="rId27" Type="http://schemas.openxmlformats.org/officeDocument/2006/relationships/header" Target="header15.xml"/><Relationship Id="rId30" Type="http://schemas.openxmlformats.org/officeDocument/2006/relationships/header" Target="header18.xml"/><Relationship Id="rId35" Type="http://schemas.openxmlformats.org/officeDocument/2006/relationships/header" Target="header23.xml"/><Relationship Id="rId43" Type="http://schemas.openxmlformats.org/officeDocument/2006/relationships/header" Target="header31.xml"/><Relationship Id="rId48" Type="http://schemas.openxmlformats.org/officeDocument/2006/relationships/header" Target="header36.xm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eader" Target="header39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eader" Target="header5.xml"/><Relationship Id="rId25" Type="http://schemas.openxmlformats.org/officeDocument/2006/relationships/header" Target="header13.xml"/><Relationship Id="rId33" Type="http://schemas.openxmlformats.org/officeDocument/2006/relationships/header" Target="header21.xml"/><Relationship Id="rId38" Type="http://schemas.openxmlformats.org/officeDocument/2006/relationships/header" Target="header26.xml"/><Relationship Id="rId46" Type="http://schemas.openxmlformats.org/officeDocument/2006/relationships/header" Target="header34.xml"/><Relationship Id="rId20" Type="http://schemas.openxmlformats.org/officeDocument/2006/relationships/header" Target="header8.xml"/><Relationship Id="rId41" Type="http://schemas.openxmlformats.org/officeDocument/2006/relationships/header" Target="header29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11.xml"/><Relationship Id="rId28" Type="http://schemas.openxmlformats.org/officeDocument/2006/relationships/header" Target="header16.xml"/><Relationship Id="rId36" Type="http://schemas.openxmlformats.org/officeDocument/2006/relationships/header" Target="header24.xml"/><Relationship Id="rId49" Type="http://schemas.openxmlformats.org/officeDocument/2006/relationships/header" Target="header3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funcion&#225;rio%20do%20m&#234;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3D1CF7FDC9C4A7B8028BD4547DA59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693B00-E136-4D3F-BE8F-97D0047BF57D}"/>
      </w:docPartPr>
      <w:docPartBody>
        <w:p w:rsidR="00000000" w:rsidRDefault="00F6200D" w:rsidP="00F6200D">
          <w:pPr>
            <w:pStyle w:val="33D1CF7FDC9C4A7B8028BD4547DA59E2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36B5D5F8A38E4754B86B02217ED97AB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B63111F-9076-43C9-853A-15B02C3794AF}"/>
      </w:docPartPr>
      <w:docPartBody>
        <w:p w:rsidR="00000000" w:rsidRDefault="00F6200D" w:rsidP="00F6200D">
          <w:pPr>
            <w:pStyle w:val="36B5D5F8A38E4754B86B02217ED97AB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C1E472073CBB441685D8618A4D2948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CE0FF7-4361-4095-A378-E957E7E941C7}"/>
      </w:docPartPr>
      <w:docPartBody>
        <w:p w:rsidR="00000000" w:rsidRDefault="00F6200D" w:rsidP="00F6200D">
          <w:pPr>
            <w:pStyle w:val="C1E472073CBB441685D8618A4D2948E2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460DEF548D504DE282E647E5463040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E399447-BFF4-4F1A-B5C9-ADD64A33E0F5}"/>
      </w:docPartPr>
      <w:docPartBody>
        <w:p w:rsidR="00000000" w:rsidRDefault="00F6200D" w:rsidP="00F6200D">
          <w:pPr>
            <w:pStyle w:val="460DEF548D504DE282E647E5463040C3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A3C14F18CC064E26AB2E27A6D2C56F0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BA225D-6204-42BF-B6A1-87560E81AEBC}"/>
      </w:docPartPr>
      <w:docPartBody>
        <w:p w:rsidR="00000000" w:rsidRDefault="00F6200D" w:rsidP="00F6200D">
          <w:pPr>
            <w:pStyle w:val="A3C14F18CC064E26AB2E27A6D2C56F0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85132EB385543A4856FFF7DA0C2E5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BEC9EF3-6E71-4336-ACBD-7952BA902ECF}"/>
      </w:docPartPr>
      <w:docPartBody>
        <w:p w:rsidR="00000000" w:rsidRDefault="00F6200D" w:rsidP="00F6200D">
          <w:pPr>
            <w:pStyle w:val="E85132EB385543A4856FFF7DA0C2E50C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976C281334B04B18970AB11045173A4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8D6C0B8-45CC-4AC6-9862-3BB38F91F844}"/>
      </w:docPartPr>
      <w:docPartBody>
        <w:p w:rsidR="00000000" w:rsidRDefault="00F6200D" w:rsidP="00F6200D">
          <w:pPr>
            <w:pStyle w:val="976C281334B04B18970AB11045173A43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790D9DDBEA304ABEA0B0374C4F17074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97682DB-EE49-4A2A-A649-FE59B7260814}"/>
      </w:docPartPr>
      <w:docPartBody>
        <w:p w:rsidR="00000000" w:rsidRDefault="00F6200D" w:rsidP="00F6200D">
          <w:pPr>
            <w:pStyle w:val="790D9DDBEA304ABEA0B0374C4F17074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1C5CE088960445938D354AECFF89DD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6021086-32AB-433B-A657-9C8FCC1FF394}"/>
      </w:docPartPr>
      <w:docPartBody>
        <w:p w:rsidR="00000000" w:rsidRDefault="00F6200D" w:rsidP="00F6200D">
          <w:pPr>
            <w:pStyle w:val="1C5CE088960445938D354AECFF89DD74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1400FECE8AC84CEFB1A41E2192176E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4A6A57-1AEF-487C-A7DB-B5938527269A}"/>
      </w:docPartPr>
      <w:docPartBody>
        <w:p w:rsidR="00000000" w:rsidRDefault="00F6200D" w:rsidP="00F6200D">
          <w:pPr>
            <w:pStyle w:val="1400FECE8AC84CEFB1A41E2192176E7C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E4C5F70650404AD2914AF1E8488416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C1C1B38-F2EB-44B6-9876-BED9EF78C4A4}"/>
      </w:docPartPr>
      <w:docPartBody>
        <w:p w:rsidR="00000000" w:rsidRDefault="00F6200D" w:rsidP="00F6200D">
          <w:pPr>
            <w:pStyle w:val="E4C5F70650404AD2914AF1E84884168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051859D70F24560BDE9DFDC775EA1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77A3A07-21C1-44A9-BA98-0B1959969D19}"/>
      </w:docPartPr>
      <w:docPartBody>
        <w:p w:rsidR="00000000" w:rsidRDefault="00F6200D" w:rsidP="00F6200D">
          <w:pPr>
            <w:pStyle w:val="2051859D70F24560BDE9DFDC775EA1BF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9031BF4D2DF840A193138A6988FF17C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592915C-C894-463B-A636-9B376E3C5DF8}"/>
      </w:docPartPr>
      <w:docPartBody>
        <w:p w:rsidR="00000000" w:rsidRDefault="00F6200D" w:rsidP="00F6200D">
          <w:pPr>
            <w:pStyle w:val="9031BF4D2DF840A193138A6988FF17C7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5D1535BBF2504B72A79947C35C20447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84A1B2C-2BEE-41E2-8579-A6FB10D52523}"/>
      </w:docPartPr>
      <w:docPartBody>
        <w:p w:rsidR="00000000" w:rsidRDefault="00F6200D" w:rsidP="00F6200D">
          <w:pPr>
            <w:pStyle w:val="5D1535BBF2504B72A79947C35C20447D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8269D9A47CBA40DDBADBA85847376F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8F206E5-C58E-43D6-9C05-3F3046669CEB}"/>
      </w:docPartPr>
      <w:docPartBody>
        <w:p w:rsidR="00000000" w:rsidRDefault="00F6200D" w:rsidP="00F6200D">
          <w:pPr>
            <w:pStyle w:val="8269D9A47CBA40DDBADBA85847376F71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09F726CEF7DE4B6985A865D29A9B9A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066F2F0-D8EC-4F1B-AAD3-F9A560C58FE4}"/>
      </w:docPartPr>
      <w:docPartBody>
        <w:p w:rsidR="00000000" w:rsidRDefault="00F6200D" w:rsidP="00F6200D">
          <w:pPr>
            <w:pStyle w:val="09F726CEF7DE4B6985A865D29A9B9A15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4E712A835589405BB7F04B44D74BD7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97841E-4310-4DD2-879C-E1C8BFF26AEA}"/>
      </w:docPartPr>
      <w:docPartBody>
        <w:p w:rsidR="00000000" w:rsidRDefault="00F6200D" w:rsidP="00F6200D">
          <w:pPr>
            <w:pStyle w:val="4E712A835589405BB7F04B44D74BD7C8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C4337B2574C4894849F4BFB54246A2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B6F95C-6206-4D8F-A0BC-23474962AA3A}"/>
      </w:docPartPr>
      <w:docPartBody>
        <w:p w:rsidR="00000000" w:rsidRDefault="00F6200D" w:rsidP="00F6200D">
          <w:pPr>
            <w:pStyle w:val="3C4337B2574C4894849F4BFB54246A2E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0373C548EF674CF7AA48C1DAC324BF6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6E136F7-B7AC-422B-A664-83BF9C28AD72}"/>
      </w:docPartPr>
      <w:docPartBody>
        <w:p w:rsidR="00000000" w:rsidRDefault="00F6200D" w:rsidP="00F6200D">
          <w:pPr>
            <w:pStyle w:val="0373C548EF674CF7AA48C1DAC324BF6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9F3C6B9804544647B8093DA071441DF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99445A-B9E2-4A8C-81E7-E6FB6AC0097F}"/>
      </w:docPartPr>
      <w:docPartBody>
        <w:p w:rsidR="00000000" w:rsidRDefault="00F6200D" w:rsidP="00F6200D">
          <w:pPr>
            <w:pStyle w:val="9F3C6B9804544647B8093DA071441DF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BC9D74CCCAFF4655B36A0DFEBC026B1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9B266A3-3877-4C29-8138-BCC1190EC06D}"/>
      </w:docPartPr>
      <w:docPartBody>
        <w:p w:rsidR="00000000" w:rsidRDefault="00F6200D" w:rsidP="00F6200D">
          <w:pPr>
            <w:pStyle w:val="BC9D74CCCAFF4655B36A0DFEBC026B1E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6EC87E56ED2745CC9FB0182A8DB2F1D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337EAA-7CDD-442A-BAB5-6069AAEE965B}"/>
      </w:docPartPr>
      <w:docPartBody>
        <w:p w:rsidR="00000000" w:rsidRDefault="00F6200D" w:rsidP="00F6200D">
          <w:pPr>
            <w:pStyle w:val="6EC87E56ED2745CC9FB0182A8DB2F1DB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FCCAE766D87640F9871967EC5C37EC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3DF62E5-9199-4F24-855D-8AD71AAF98C4}"/>
      </w:docPartPr>
      <w:docPartBody>
        <w:p w:rsidR="00000000" w:rsidRDefault="00F6200D" w:rsidP="00F6200D">
          <w:pPr>
            <w:pStyle w:val="FCCAE766D87640F9871967EC5C37ECBE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4B4108B7F33845BFA78F9382589CFE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A3085F-82AF-4310-9639-487DE52E6D12}"/>
      </w:docPartPr>
      <w:docPartBody>
        <w:p w:rsidR="00000000" w:rsidRDefault="00F6200D" w:rsidP="00F6200D">
          <w:pPr>
            <w:pStyle w:val="4B4108B7F33845BFA78F9382589CFE3C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336EF6D4939D480B9398E3EB72168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BCA7DB-1D44-402C-87B9-23E1B113F7B4}"/>
      </w:docPartPr>
      <w:docPartBody>
        <w:p w:rsidR="00000000" w:rsidRDefault="00F6200D" w:rsidP="00F6200D">
          <w:pPr>
            <w:pStyle w:val="336EF6D4939D480B9398E3EB721683A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CD491471ECAC47E6883B979F72F97C5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07DB1F6-8F40-4234-87E4-8FAE0DFF5BD3}"/>
      </w:docPartPr>
      <w:docPartBody>
        <w:p w:rsidR="00000000" w:rsidRDefault="00F6200D" w:rsidP="00F6200D">
          <w:pPr>
            <w:pStyle w:val="CD491471ECAC47E6883B979F72F97C5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7FBE9752BAB44B2C8F961431463741F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0666963-14ED-4C3F-B96A-021181BC69C3}"/>
      </w:docPartPr>
      <w:docPartBody>
        <w:p w:rsidR="00000000" w:rsidRDefault="00F6200D" w:rsidP="00F6200D">
          <w:pPr>
            <w:pStyle w:val="7FBE9752BAB44B2C8F961431463741FA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AEE3B42137F942A8BDCE72AABABA59F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BDB4219-C4A2-4EFD-A370-486F78A041E8}"/>
      </w:docPartPr>
      <w:docPartBody>
        <w:p w:rsidR="00000000" w:rsidRDefault="00F6200D" w:rsidP="00F6200D">
          <w:pPr>
            <w:pStyle w:val="AEE3B42137F942A8BDCE72AABABA59F9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48B1BFC6111746E0B7B8A8D71079600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3D1A157-2159-49F6-9E94-1A439819BBF1}"/>
      </w:docPartPr>
      <w:docPartBody>
        <w:p w:rsidR="00000000" w:rsidRDefault="00F6200D" w:rsidP="00F6200D">
          <w:pPr>
            <w:pStyle w:val="48B1BFC6111746E0B7B8A8D710796000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2D8DBC55DB64E0AAB641FF76AC712B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A8398D-27AC-43AD-8770-4A76CA0902C9}"/>
      </w:docPartPr>
      <w:docPartBody>
        <w:p w:rsidR="00000000" w:rsidRDefault="00F6200D" w:rsidP="00F6200D">
          <w:pPr>
            <w:pStyle w:val="62D8DBC55DB64E0AAB641FF76AC712B9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07C10DCD5F70400B8159CB3F621DB5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5D4E2C7-794E-4AB8-ADA4-58AA5CCE3DCB}"/>
      </w:docPartPr>
      <w:docPartBody>
        <w:p w:rsidR="00000000" w:rsidRDefault="00F6200D" w:rsidP="00F6200D">
          <w:pPr>
            <w:pStyle w:val="07C10DCD5F70400B8159CB3F621DB548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AE05485AA0B94E45B5EECD9635E184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3808FBF-B510-4E45-912E-EB8DFFFDE26D}"/>
      </w:docPartPr>
      <w:docPartBody>
        <w:p w:rsidR="00000000" w:rsidRDefault="00F6200D" w:rsidP="00F6200D">
          <w:pPr>
            <w:pStyle w:val="AE05485AA0B94E45B5EECD9635E18411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5E820FEB59343A7975E81B928E844D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1424DCC-671A-4FCC-B441-35F4A3D64B19}"/>
      </w:docPartPr>
      <w:docPartBody>
        <w:p w:rsidR="00000000" w:rsidRDefault="00F6200D" w:rsidP="00F6200D">
          <w:pPr>
            <w:pStyle w:val="25E820FEB59343A7975E81B928E844D0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7252291C5872452297A041F8B731033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2416B9D-29E3-4193-A715-55B38DEA9228}"/>
      </w:docPartPr>
      <w:docPartBody>
        <w:p w:rsidR="00000000" w:rsidRDefault="00F6200D" w:rsidP="00F6200D">
          <w:pPr>
            <w:pStyle w:val="7252291C5872452297A041F8B7310338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02865463E3DF49A298197B85AC52EB1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53B908-CE9A-40C3-A16E-2C5D816E84FE}"/>
      </w:docPartPr>
      <w:docPartBody>
        <w:p w:rsidR="00000000" w:rsidRDefault="00F6200D" w:rsidP="00F6200D">
          <w:pPr>
            <w:pStyle w:val="02865463E3DF49A298197B85AC52EB1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DBC8E74189784E7D8C7976E26A893C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9C3ACC-9334-4669-B757-4813B51138E3}"/>
      </w:docPartPr>
      <w:docPartBody>
        <w:p w:rsidR="00000000" w:rsidRDefault="00F6200D" w:rsidP="00F6200D">
          <w:pPr>
            <w:pStyle w:val="DBC8E74189784E7D8C7976E26A893C8D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7D5306BE76D54B4285AD5AA7B24A20F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6B5D44-F677-44DF-8010-18BB00FE688E}"/>
      </w:docPartPr>
      <w:docPartBody>
        <w:p w:rsidR="00000000" w:rsidRDefault="00F6200D" w:rsidP="00F6200D">
          <w:pPr>
            <w:pStyle w:val="7D5306BE76D54B4285AD5AA7B24A20F1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E71D4EDD3C4B4C25B12A1E66C28E45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19D219-8DE7-47F9-AA83-625AA37797C3}"/>
      </w:docPartPr>
      <w:docPartBody>
        <w:p w:rsidR="00000000" w:rsidRDefault="00F6200D" w:rsidP="00F6200D">
          <w:pPr>
            <w:pStyle w:val="E71D4EDD3C4B4C25B12A1E66C28E45F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BED892CC02340B6B775128C8AAD262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AE939E-826F-4FC6-8556-80DCC8B0E84D}"/>
      </w:docPartPr>
      <w:docPartBody>
        <w:p w:rsidR="00000000" w:rsidRDefault="00F6200D" w:rsidP="00F6200D">
          <w:pPr>
            <w:pStyle w:val="6BED892CC02340B6B775128C8AAD262B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60075BC8C0CA429B84884F3EEEF15C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D64325-5DF5-4A7F-AA72-9A8F00557DD8}"/>
      </w:docPartPr>
      <w:docPartBody>
        <w:p w:rsidR="00000000" w:rsidRDefault="00F6200D" w:rsidP="00F6200D">
          <w:pPr>
            <w:pStyle w:val="60075BC8C0CA429B84884F3EEEF15C0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863CDE9B7DFC4A0C85A0565853467E2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0A3BD10-7E5B-4913-AA6B-6EC76498D0A6}"/>
      </w:docPartPr>
      <w:docPartBody>
        <w:p w:rsidR="00000000" w:rsidRDefault="00F6200D" w:rsidP="00F6200D">
          <w:pPr>
            <w:pStyle w:val="863CDE9B7DFC4A0C85A0565853467E2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D9DA8C0616E4FD796EB7A17ECDDE1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1B6EDE5-101E-49DE-A631-DA899F72AFBA}"/>
      </w:docPartPr>
      <w:docPartBody>
        <w:p w:rsidR="00000000" w:rsidRDefault="00F6200D" w:rsidP="00F6200D">
          <w:pPr>
            <w:pStyle w:val="6D9DA8C0616E4FD796EB7A17ECDDE1EA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C99F012A67C94C40B4E119AC51660E0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7F5141-3C42-488A-BEDF-7C0BE853FA53}"/>
      </w:docPartPr>
      <w:docPartBody>
        <w:p w:rsidR="00000000" w:rsidRDefault="00F6200D" w:rsidP="00F6200D">
          <w:pPr>
            <w:pStyle w:val="C99F012A67C94C40B4E119AC51660E01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6020A67810954604B8CB20810FB002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211E59E-544E-4103-BF73-34FA567DD891}"/>
      </w:docPartPr>
      <w:docPartBody>
        <w:p w:rsidR="00000000" w:rsidRDefault="00F6200D" w:rsidP="00F6200D">
          <w:pPr>
            <w:pStyle w:val="6020A67810954604B8CB20810FB0023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1DDACC603EFD429BA348905F9E70DE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F88012-09B4-48F5-B309-B71DE82625A8}"/>
      </w:docPartPr>
      <w:docPartBody>
        <w:p w:rsidR="00000000" w:rsidRDefault="00F6200D" w:rsidP="00F6200D">
          <w:pPr>
            <w:pStyle w:val="1DDACC603EFD429BA348905F9E70DE49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8823823F2A3F497B8E63DE263536791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AD54F2-1D74-495A-8C7C-8F7250441C7B}"/>
      </w:docPartPr>
      <w:docPartBody>
        <w:p w:rsidR="00000000" w:rsidRDefault="00F6200D" w:rsidP="00F6200D">
          <w:pPr>
            <w:pStyle w:val="8823823F2A3F497B8E63DE263536791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3BEA4F5932E04AC98BEC01F367E4DD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9C27ED-B59D-4EBC-B118-856FCD8C4081}"/>
      </w:docPartPr>
      <w:docPartBody>
        <w:p w:rsidR="00000000" w:rsidRDefault="00F6200D" w:rsidP="00F6200D">
          <w:pPr>
            <w:pStyle w:val="3BEA4F5932E04AC98BEC01F367E4DD5E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F1300D4A219F4D87A4FF70C43C41265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10839F-7436-4BFE-B119-BF69FEBD0109}"/>
      </w:docPartPr>
      <w:docPartBody>
        <w:p w:rsidR="00000000" w:rsidRDefault="00F6200D" w:rsidP="00F6200D">
          <w:pPr>
            <w:pStyle w:val="F1300D4A219F4D87A4FF70C43C412653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7DF3450F10BE45479384A70EBB6F67B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877345E-C390-44D0-B717-989134D3741B}"/>
      </w:docPartPr>
      <w:docPartBody>
        <w:p w:rsidR="00000000" w:rsidRDefault="00F6200D" w:rsidP="00F6200D">
          <w:pPr>
            <w:pStyle w:val="7DF3450F10BE45479384A70EBB6F67BC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801CB01B743945FBA15269A9DC5B3C8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DC367A-33B6-4431-A07A-D65E3FBCBD97}"/>
      </w:docPartPr>
      <w:docPartBody>
        <w:p w:rsidR="00000000" w:rsidRDefault="00F6200D" w:rsidP="00F6200D">
          <w:pPr>
            <w:pStyle w:val="801CB01B743945FBA15269A9DC5B3C8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68BA8552AF04B009716B06273E7FA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9F8180-46F4-4172-A3E2-826BDEF17B3D}"/>
      </w:docPartPr>
      <w:docPartBody>
        <w:p w:rsidR="00000000" w:rsidRDefault="00F6200D" w:rsidP="00F6200D">
          <w:pPr>
            <w:pStyle w:val="E68BA8552AF04B009716B06273E7FAF4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7A84F91B66ED476BB760E2FE4384673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B26798-CCD7-474B-8018-0EFA070671A4}"/>
      </w:docPartPr>
      <w:docPartBody>
        <w:p w:rsidR="00000000" w:rsidRDefault="00F6200D" w:rsidP="00F6200D">
          <w:pPr>
            <w:pStyle w:val="7A84F91B66ED476BB760E2FE43846738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011BCF1C8724408DBF00DDAD60BE8DE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8665312-D565-41A8-9E91-B36C92DD2256}"/>
      </w:docPartPr>
      <w:docPartBody>
        <w:p w:rsidR="00000000" w:rsidRDefault="00F6200D" w:rsidP="00F6200D">
          <w:pPr>
            <w:pStyle w:val="011BCF1C8724408DBF00DDAD60BE8DE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8A9FF1E8FE044F3BAA7D08AF66493AF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E23B82-667C-4587-85AE-C6408CC30FEF}"/>
      </w:docPartPr>
      <w:docPartBody>
        <w:p w:rsidR="00000000" w:rsidRDefault="00F6200D" w:rsidP="00F6200D">
          <w:pPr>
            <w:pStyle w:val="8A9FF1E8FE044F3BAA7D08AF66493AF0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C096BF1741AD44618E8FEF7AD4BCCA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E46236F-EB5B-492E-8C17-12CBD3472BA9}"/>
      </w:docPartPr>
      <w:docPartBody>
        <w:p w:rsidR="00000000" w:rsidRDefault="00F6200D" w:rsidP="00F6200D">
          <w:pPr>
            <w:pStyle w:val="C096BF1741AD44618E8FEF7AD4BCCA82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13DA21AE563347DD87A180347F2F9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3BF06C-44A4-4509-A6FA-85B52BA6F980}"/>
      </w:docPartPr>
      <w:docPartBody>
        <w:p w:rsidR="00000000" w:rsidRDefault="00F6200D" w:rsidP="00F6200D">
          <w:pPr>
            <w:pStyle w:val="13DA21AE563347DD87A180347F2F9B78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826EAA692F8448E39CE359CB7896FA3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4B32D30-8C78-442E-985A-9DE983D8A961}"/>
      </w:docPartPr>
      <w:docPartBody>
        <w:p w:rsidR="00000000" w:rsidRDefault="00F6200D" w:rsidP="00F6200D">
          <w:pPr>
            <w:pStyle w:val="826EAA692F8448E39CE359CB7896FA31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25A07D6ECA7D4FA9A7E0F325E0BDDA9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24F948-FFF2-47C4-B205-ACD4A4AD11E0}"/>
      </w:docPartPr>
      <w:docPartBody>
        <w:p w:rsidR="00000000" w:rsidRDefault="00F6200D" w:rsidP="00F6200D">
          <w:pPr>
            <w:pStyle w:val="25A07D6ECA7D4FA9A7E0F325E0BDDA99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D8CB052976EF4B378B83DD3901EDAB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C2395D4-96D4-40DF-8854-802B6FA121FE}"/>
      </w:docPartPr>
      <w:docPartBody>
        <w:p w:rsidR="00000000" w:rsidRDefault="00F6200D" w:rsidP="00F6200D">
          <w:pPr>
            <w:pStyle w:val="D8CB052976EF4B378B83DD3901EDAB3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CDA1B9F4AF94EAA97D52C1219918A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7A0146-D4D5-49AE-BA36-12CAA8EEB878}"/>
      </w:docPartPr>
      <w:docPartBody>
        <w:p w:rsidR="00000000" w:rsidRDefault="00F6200D" w:rsidP="00F6200D">
          <w:pPr>
            <w:pStyle w:val="3CDA1B9F4AF94EAA97D52C1219918A28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189AEAC9A2E04F0083165571BEEE31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F445946-A370-42BA-8F49-36C9A9386C25}"/>
      </w:docPartPr>
      <w:docPartBody>
        <w:p w:rsidR="00000000" w:rsidRDefault="00F6200D" w:rsidP="00F6200D">
          <w:pPr>
            <w:pStyle w:val="189AEAC9A2E04F0083165571BEEE313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7B626F8A4C3B4BB1B630069B99654A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05AF057-4B39-4B60-A470-E1FB552C2EB5}"/>
      </w:docPartPr>
      <w:docPartBody>
        <w:p w:rsidR="00000000" w:rsidRDefault="00F6200D" w:rsidP="00F6200D">
          <w:pPr>
            <w:pStyle w:val="7B626F8A4C3B4BB1B630069B99654A0B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B197BBAB474443BFA03FB4526B6DB0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70FF7D2-0E7D-4C73-A417-0F1B9537B136}"/>
      </w:docPartPr>
      <w:docPartBody>
        <w:p w:rsidR="00000000" w:rsidRDefault="00F6200D" w:rsidP="00F6200D">
          <w:pPr>
            <w:pStyle w:val="B197BBAB474443BFA03FB4526B6DB0DA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AFEF7BF7B70A4113BFBCDD3846E06D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9B7C45-C3A5-41A0-9020-B354890B2C92}"/>
      </w:docPartPr>
      <w:docPartBody>
        <w:p w:rsidR="00000000" w:rsidRDefault="00F6200D" w:rsidP="00F6200D">
          <w:pPr>
            <w:pStyle w:val="AFEF7BF7B70A4113BFBCDD3846E06DB1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0A030551A77F41F2A5B229239435605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F992B69-660E-4431-AA79-C76627E5F8ED}"/>
      </w:docPartPr>
      <w:docPartBody>
        <w:p w:rsidR="00000000" w:rsidRDefault="00F6200D" w:rsidP="00F6200D">
          <w:pPr>
            <w:pStyle w:val="0A030551A77F41F2A5B2292394356051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866AF3C51104CE1AD4A9B481871A3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0FC070-BEF0-418B-84FA-D8D95CB23AD4}"/>
      </w:docPartPr>
      <w:docPartBody>
        <w:p w:rsidR="00000000" w:rsidRDefault="00F6200D" w:rsidP="00F6200D">
          <w:pPr>
            <w:pStyle w:val="E866AF3C51104CE1AD4A9B481871A378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8AE14C4540794BF5A0E5C7318BB4C2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23B69A6-DFDB-4C94-A690-7B7B2F1FF38D}"/>
      </w:docPartPr>
      <w:docPartBody>
        <w:p w:rsidR="00000000" w:rsidRDefault="00F6200D" w:rsidP="00F6200D">
          <w:pPr>
            <w:pStyle w:val="8AE14C4540794BF5A0E5C7318BB4C2A6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77589C4A6C3342B294A8C9BFCEA706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774BDEC-4E93-4207-9422-1F56EC2533B6}"/>
      </w:docPartPr>
      <w:docPartBody>
        <w:p w:rsidR="00000000" w:rsidRDefault="00F6200D" w:rsidP="00F6200D">
          <w:pPr>
            <w:pStyle w:val="77589C4A6C3342B294A8C9BFCEA7061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83C9053B23A04565A8120706A2246C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2AC22F8-23EE-4360-BEC5-D77529F35D6C}"/>
      </w:docPartPr>
      <w:docPartBody>
        <w:p w:rsidR="00000000" w:rsidRDefault="00F6200D" w:rsidP="00F6200D">
          <w:pPr>
            <w:pStyle w:val="83C9053B23A04565A8120706A2246C13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FC60A74DAA0B42599EF342E51F7F084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82E906-D697-4151-9845-CD091022D443}"/>
      </w:docPartPr>
      <w:docPartBody>
        <w:p w:rsidR="00000000" w:rsidRDefault="00F6200D" w:rsidP="00F6200D">
          <w:pPr>
            <w:pStyle w:val="FC60A74DAA0B42599EF342E51F7F0844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950B51C5E422447E9499AA9427E35D9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F5EA74-4347-4225-B202-B8798988D4A9}"/>
      </w:docPartPr>
      <w:docPartBody>
        <w:p w:rsidR="00000000" w:rsidRDefault="00F6200D" w:rsidP="00F6200D">
          <w:pPr>
            <w:pStyle w:val="950B51C5E422447E9499AA9427E35D9D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1B42B3D76F74645902A2A02BF34CCA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0A6A52-0E5E-47A2-AB5F-CB8CFF5FAE6D}"/>
      </w:docPartPr>
      <w:docPartBody>
        <w:p w:rsidR="00000000" w:rsidRDefault="00F6200D" w:rsidP="00F6200D">
          <w:pPr>
            <w:pStyle w:val="61B42B3D76F74645902A2A02BF34CCAC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B984727C6D76433394329E0A434E13A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DD0FF17-433B-4BBD-B0D2-C44B5E36DCF5}"/>
      </w:docPartPr>
      <w:docPartBody>
        <w:p w:rsidR="00000000" w:rsidRDefault="00F6200D" w:rsidP="00F6200D">
          <w:pPr>
            <w:pStyle w:val="B984727C6D76433394329E0A434E13AD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CB59C370527B4BD299852561EC68D1F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19F074-93B9-46D4-848D-24055FB43E8D}"/>
      </w:docPartPr>
      <w:docPartBody>
        <w:p w:rsidR="00000000" w:rsidRDefault="00F6200D" w:rsidP="00F6200D">
          <w:pPr>
            <w:pStyle w:val="CB59C370527B4BD299852561EC68D1FE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4933BE446014F238F11B7D2904F976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6437CF8-C8DB-47D5-9E99-E4913A133835}"/>
      </w:docPartPr>
      <w:docPartBody>
        <w:p w:rsidR="00000000" w:rsidRDefault="00F6200D" w:rsidP="00F6200D">
          <w:pPr>
            <w:pStyle w:val="24933BE446014F238F11B7D2904F9763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94AB2EA5BB5E4047B7E66B0540381F5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6716441-ED21-4FE7-99DC-D6E23E71D7BD}"/>
      </w:docPartPr>
      <w:docPartBody>
        <w:p w:rsidR="00000000" w:rsidRDefault="00F6200D" w:rsidP="00F6200D">
          <w:pPr>
            <w:pStyle w:val="94AB2EA5BB5E4047B7E66B0540381F50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E7026C1C49E04AD59F12039609A1B5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1E396A-C937-458B-AF84-E378D269FA43}"/>
      </w:docPartPr>
      <w:docPartBody>
        <w:p w:rsidR="00000000" w:rsidRDefault="00F6200D" w:rsidP="00F6200D">
          <w:pPr>
            <w:pStyle w:val="E7026C1C49E04AD59F12039609A1B525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6A9F72F843844899D21D672114EFB2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CF2CBC0-CE43-47E6-987D-1E6BF908287C}"/>
      </w:docPartPr>
      <w:docPartBody>
        <w:p w:rsidR="00000000" w:rsidRDefault="00F6200D" w:rsidP="00F6200D">
          <w:pPr>
            <w:pStyle w:val="A6A9F72F843844899D21D672114EFB27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AC2B503ABECB41CEB36F4261939BEDA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D800034-86A3-4D3D-8669-8D525BE685F5}"/>
      </w:docPartPr>
      <w:docPartBody>
        <w:p w:rsidR="00000000" w:rsidRDefault="00F6200D" w:rsidP="00F6200D">
          <w:pPr>
            <w:pStyle w:val="AC2B503ABECB41CEB36F4261939BEDAD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E6029A207F1243B3B14EB1FA1155F76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51D072-8471-4913-BF92-488E98119945}"/>
      </w:docPartPr>
      <w:docPartBody>
        <w:p w:rsidR="00000000" w:rsidRDefault="00F6200D" w:rsidP="00F6200D">
          <w:pPr>
            <w:pStyle w:val="E6029A207F1243B3B14EB1FA1155F760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C53B40F1AA949058D47FA03E379CF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D6ACA53-318A-46F1-94B1-206A6F0C2CD1}"/>
      </w:docPartPr>
      <w:docPartBody>
        <w:p w:rsidR="00000000" w:rsidRDefault="00F6200D" w:rsidP="00F6200D">
          <w:pPr>
            <w:pStyle w:val="0C53B40F1AA949058D47FA03E379CFD9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2CC352848B3848438E16E4B6F852090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C8617A8-E5C3-4935-B5A6-59D99DBB2D5D}"/>
      </w:docPartPr>
      <w:docPartBody>
        <w:p w:rsidR="00000000" w:rsidRDefault="00F6200D" w:rsidP="00F6200D">
          <w:pPr>
            <w:pStyle w:val="2CC352848B3848438E16E4B6F8520905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F0024F897A3342148DE248917A0CA7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D30DC4-DA1A-4359-B8AA-7C12F590D2C1}"/>
      </w:docPartPr>
      <w:docPartBody>
        <w:p w:rsidR="00000000" w:rsidRDefault="00F6200D" w:rsidP="00F6200D">
          <w:pPr>
            <w:pStyle w:val="F0024F897A3342148DE248917A0CA7C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28D7D0AEFB24D4D867704460FF6FC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B1844E6-4043-459F-9464-BEDAE9EDDDBA}"/>
      </w:docPartPr>
      <w:docPartBody>
        <w:p w:rsidR="00000000" w:rsidRDefault="00F6200D" w:rsidP="00F6200D">
          <w:pPr>
            <w:pStyle w:val="328D7D0AEFB24D4D867704460FF6FC48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6578DF0523E445548FF9899D33535FC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B4BD5E-8257-4567-85FC-AC515A853DE3}"/>
      </w:docPartPr>
      <w:docPartBody>
        <w:p w:rsidR="00000000" w:rsidRDefault="00F6200D" w:rsidP="00F6200D">
          <w:pPr>
            <w:pStyle w:val="6578DF0523E445548FF9899D33535FC7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F50D4E44660146E59098F29C2BFB34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950C85-6519-4412-8BD0-1E77B8BD354F}"/>
      </w:docPartPr>
      <w:docPartBody>
        <w:p w:rsidR="00000000" w:rsidRDefault="00F6200D" w:rsidP="00F6200D">
          <w:pPr>
            <w:pStyle w:val="F50D4E44660146E59098F29C2BFB34C8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4746BC7D6B96425BA4C7A39B51302D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E4CF305-B26C-476B-912A-8D35321BED4B}"/>
      </w:docPartPr>
      <w:docPartBody>
        <w:p w:rsidR="00000000" w:rsidRDefault="00F6200D" w:rsidP="00F6200D">
          <w:pPr>
            <w:pStyle w:val="4746BC7D6B96425BA4C7A39B51302D1D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BA972AF2D84F4B00BAA8826CF22AA2A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83B554A-564A-40C3-939A-7075085E5DAB}"/>
      </w:docPartPr>
      <w:docPartBody>
        <w:p w:rsidR="00000000" w:rsidRDefault="00F6200D" w:rsidP="00F6200D">
          <w:pPr>
            <w:pStyle w:val="BA972AF2D84F4B00BAA8826CF22AA2A5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9BAAF0B2B6C64032ABFBAB19CAE6AB2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E6E8BD4-A5CB-494E-BF24-35BF244182A6}"/>
      </w:docPartPr>
      <w:docPartBody>
        <w:p w:rsidR="00000000" w:rsidRDefault="00F6200D" w:rsidP="00F6200D">
          <w:pPr>
            <w:pStyle w:val="9BAAF0B2B6C64032ABFBAB19CAE6AB2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CACC9B0AA81240F2B49A71CC37778C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632587F-0D3B-4024-8592-C7CFC008B7D1}"/>
      </w:docPartPr>
      <w:docPartBody>
        <w:p w:rsidR="00000000" w:rsidRDefault="00F6200D" w:rsidP="00F6200D">
          <w:pPr>
            <w:pStyle w:val="CACC9B0AA81240F2B49A71CC37778C2A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E6E56DB792DE4AFB8CBAF509798465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40FD5E3-5F15-4FD0-9B60-E82AC65F602C}"/>
      </w:docPartPr>
      <w:docPartBody>
        <w:p w:rsidR="00000000" w:rsidRDefault="00F6200D" w:rsidP="00F6200D">
          <w:pPr>
            <w:pStyle w:val="E6E56DB792DE4AFB8CBAF509798465D4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F17004AF2A8346F0A526C4B8C6ECD1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13A74D4-BEA6-47EF-8ED8-D4F02741D024}"/>
      </w:docPartPr>
      <w:docPartBody>
        <w:p w:rsidR="00000000" w:rsidRDefault="00F6200D" w:rsidP="00F6200D">
          <w:pPr>
            <w:pStyle w:val="F17004AF2A8346F0A526C4B8C6ECD10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4FA9296071344E4E8E32E604B17290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C39DC3-767E-4DB9-B9A1-4E5137C9811F}"/>
      </w:docPartPr>
      <w:docPartBody>
        <w:p w:rsidR="00000000" w:rsidRDefault="00F6200D" w:rsidP="00F6200D">
          <w:pPr>
            <w:pStyle w:val="4FA9296071344E4E8E32E604B172908B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2D10C7FF744B45868386EC1BBB57F17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65E0A3-7E8D-4D13-B3E6-62302E7CDD17}"/>
      </w:docPartPr>
      <w:docPartBody>
        <w:p w:rsidR="00000000" w:rsidRDefault="00F6200D" w:rsidP="00F6200D">
          <w:pPr>
            <w:pStyle w:val="2D10C7FF744B45868386EC1BBB57F179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CF0EDC00A1EC49C693561B9500FD14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FDF0911-D367-4FAA-8E23-06C6EA619307}"/>
      </w:docPartPr>
      <w:docPartBody>
        <w:p w:rsidR="00000000" w:rsidRDefault="00F6200D" w:rsidP="00F6200D">
          <w:pPr>
            <w:pStyle w:val="CF0EDC00A1EC49C693561B9500FD145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533D73036C78425E8D2E084036388C9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2D4D3BA-B3A3-432D-8FD6-86A0765DB62C}"/>
      </w:docPartPr>
      <w:docPartBody>
        <w:p w:rsidR="00000000" w:rsidRDefault="00F6200D" w:rsidP="00F6200D">
          <w:pPr>
            <w:pStyle w:val="533D73036C78425E8D2E084036388C9F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4E4856089ACA4D9299C40B98016B706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C5335B5-A69D-404B-9F78-4C605B21ACCB}"/>
      </w:docPartPr>
      <w:docPartBody>
        <w:p w:rsidR="00000000" w:rsidRDefault="00F6200D" w:rsidP="00F6200D">
          <w:pPr>
            <w:pStyle w:val="4E4856089ACA4D9299C40B98016B7065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E5B168CEE44C4EC4B91395C21B52B9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F8839FA-772B-4E7B-B092-8C4E681B1CAC}"/>
      </w:docPartPr>
      <w:docPartBody>
        <w:p w:rsidR="00000000" w:rsidRDefault="00F6200D" w:rsidP="00F6200D">
          <w:pPr>
            <w:pStyle w:val="E5B168CEE44C4EC4B91395C21B52B99A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BFE2C7860BB4FD491956BCB036997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3BD47C5-75DA-4E58-A65D-49C2BE472037}"/>
      </w:docPartPr>
      <w:docPartBody>
        <w:p w:rsidR="00000000" w:rsidRDefault="00F6200D" w:rsidP="00F6200D">
          <w:pPr>
            <w:pStyle w:val="6BFE2C7860BB4FD491956BCB03699759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99A155A2003F4E0CBAEDAD02493199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3D7F33-E2C2-465C-8CAC-D67B6C7E0857}"/>
      </w:docPartPr>
      <w:docPartBody>
        <w:p w:rsidR="00000000" w:rsidRDefault="00F6200D" w:rsidP="00F6200D">
          <w:pPr>
            <w:pStyle w:val="99A155A2003F4E0CBAEDAD02493199B1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5BC07705777F47858B51697664643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BCE2EF-239E-4581-8E6A-1AA22953534C}"/>
      </w:docPartPr>
      <w:docPartBody>
        <w:p w:rsidR="00000000" w:rsidRDefault="00F6200D" w:rsidP="00F6200D">
          <w:pPr>
            <w:pStyle w:val="5BC07705777F47858B516976646433A6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DCBC22EC2C7F4589A74B1430A9FF1F2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7BA879-B94C-4F76-966B-64B2CFECCD41}"/>
      </w:docPartPr>
      <w:docPartBody>
        <w:p w:rsidR="00000000" w:rsidRDefault="00F6200D" w:rsidP="00F6200D">
          <w:pPr>
            <w:pStyle w:val="DCBC22EC2C7F4589A74B1430A9FF1F26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1E0E404BBB5B441BBDAF6DD81296A7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BBD2D1-93B2-4FA7-BA0C-0F5205E3C144}"/>
      </w:docPartPr>
      <w:docPartBody>
        <w:p w:rsidR="00000000" w:rsidRDefault="00F6200D" w:rsidP="00F6200D">
          <w:pPr>
            <w:pStyle w:val="1E0E404BBB5B441BBDAF6DD81296A7DE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008946242B754DD6AAAA35496940B9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B2E92B0-614D-4382-A4B8-70EC82E74A16}"/>
      </w:docPartPr>
      <w:docPartBody>
        <w:p w:rsidR="00000000" w:rsidRDefault="00F6200D" w:rsidP="00F6200D">
          <w:pPr>
            <w:pStyle w:val="008946242B754DD6AAAA35496940B90D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DE184D18FEA4921A9E8097368DC46C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CCE19D-B0E5-44E1-AA4E-C936D6A1B863}"/>
      </w:docPartPr>
      <w:docPartBody>
        <w:p w:rsidR="00000000" w:rsidRDefault="00F6200D" w:rsidP="00F6200D">
          <w:pPr>
            <w:pStyle w:val="ADE184D18FEA4921A9E8097368DC46C1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FFA5CE32A48C4F7F8C4A68ACE87F22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BDD23AA-88A6-415B-A93B-3A88A1C2DE94}"/>
      </w:docPartPr>
      <w:docPartBody>
        <w:p w:rsidR="00000000" w:rsidRDefault="00F6200D" w:rsidP="00F6200D">
          <w:pPr>
            <w:pStyle w:val="FFA5CE32A48C4F7F8C4A68ACE87F224E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6240E548B2804A62AC092943AB206C3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E28CDD-4D67-42A9-8301-009E57E0E591}"/>
      </w:docPartPr>
      <w:docPartBody>
        <w:p w:rsidR="00000000" w:rsidRDefault="00F6200D" w:rsidP="00F6200D">
          <w:pPr>
            <w:pStyle w:val="6240E548B2804A62AC092943AB206C3B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E2EE18B077C4BFDBF6C52653122059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1899F5-4D74-4BD0-83B4-C5035DA5710C}"/>
      </w:docPartPr>
      <w:docPartBody>
        <w:p w:rsidR="00000000" w:rsidRDefault="00F6200D" w:rsidP="00F6200D">
          <w:pPr>
            <w:pStyle w:val="2E2EE18B077C4BFDBF6C52653122059D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3D1E36FB21DC488989A98461C80032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3E4F413-C333-4582-962F-12CB749C6F52}"/>
      </w:docPartPr>
      <w:docPartBody>
        <w:p w:rsidR="00000000" w:rsidRDefault="00F6200D" w:rsidP="00F6200D">
          <w:pPr>
            <w:pStyle w:val="3D1E36FB21DC488989A98461C8003223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B89A49046E874867A9BD62AFFDC6C4A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FA4CFAF-773A-47AA-A627-A07B98882F5C}"/>
      </w:docPartPr>
      <w:docPartBody>
        <w:p w:rsidR="00000000" w:rsidRDefault="00F6200D" w:rsidP="00F6200D">
          <w:pPr>
            <w:pStyle w:val="B89A49046E874867A9BD62AFFDC6C4A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655BCDA23184AE0829AF175CD67F2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D8F268E-A51D-48A6-B399-7F44CC399D72}"/>
      </w:docPartPr>
      <w:docPartBody>
        <w:p w:rsidR="00000000" w:rsidRDefault="00F6200D" w:rsidP="00F6200D">
          <w:pPr>
            <w:pStyle w:val="3655BCDA23184AE0829AF175CD67F290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92659A0C676A44FC93D3B9F39B9C58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F4C3B0-84AD-446F-B479-5758CAB2B680}"/>
      </w:docPartPr>
      <w:docPartBody>
        <w:p w:rsidR="00000000" w:rsidRDefault="00F6200D" w:rsidP="00F6200D">
          <w:pPr>
            <w:pStyle w:val="92659A0C676A44FC93D3B9F39B9C5837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9F5A46987B9646EC8BADF2F9D4DE7CA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AC72C6B-322E-4515-9620-D038AC4C87D7}"/>
      </w:docPartPr>
      <w:docPartBody>
        <w:p w:rsidR="00000000" w:rsidRDefault="00F6200D" w:rsidP="00F6200D">
          <w:pPr>
            <w:pStyle w:val="9F5A46987B9646EC8BADF2F9D4DE7CA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6E7EF7CC7A647C580B69A629C74BB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F2EA24F-68AD-4AAE-9CD4-37DA464BC9DE}"/>
      </w:docPartPr>
      <w:docPartBody>
        <w:p w:rsidR="00000000" w:rsidRDefault="00F6200D" w:rsidP="00F6200D">
          <w:pPr>
            <w:pStyle w:val="26E7EF7CC7A647C580B69A629C74BBEF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2BCE7491419A48809109DAD3DFD947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A99C9C-D613-4FA6-A72B-51E8884B9EA4}"/>
      </w:docPartPr>
      <w:docPartBody>
        <w:p w:rsidR="00000000" w:rsidRDefault="00F6200D" w:rsidP="00F6200D">
          <w:pPr>
            <w:pStyle w:val="2BCE7491419A48809109DAD3DFD947BE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7EEA8855F87A48F399DD7D2791BCB9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477C69-2843-48C1-8DFE-C6FCB474669F}"/>
      </w:docPartPr>
      <w:docPartBody>
        <w:p w:rsidR="00000000" w:rsidRDefault="00F6200D" w:rsidP="00F6200D">
          <w:pPr>
            <w:pStyle w:val="7EEA8855F87A48F399DD7D2791BCB9C6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77E413D72ED4E1FAB56C3F8D90DE3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90112A-329F-4AAE-8C5A-6A90ACD33769}"/>
      </w:docPartPr>
      <w:docPartBody>
        <w:p w:rsidR="00000000" w:rsidRDefault="00F6200D" w:rsidP="00F6200D">
          <w:pPr>
            <w:pStyle w:val="377E413D72ED4E1FAB56C3F8D90DE394"/>
          </w:pPr>
          <w:r w:rsidRPr="00854A9B">
            <w:rPr>
              <w:lang w:bidi="pt-BR"/>
            </w:rPr>
            <w:t>Data</w:t>
          </w:r>
        </w:p>
      </w:docPartBody>
    </w:docPart>
    <w:docPart>
      <w:docPartPr>
        <w:name w:val="141AE076C21344DFA4BC227805398E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69E7FDF-97E1-4E1F-8388-730326DB7A18}"/>
      </w:docPartPr>
      <w:docPartBody>
        <w:p w:rsidR="00000000" w:rsidRDefault="00F6200D" w:rsidP="00F6200D">
          <w:pPr>
            <w:pStyle w:val="141AE076C21344DFA4BC227805398E8B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184CB966F7C74D0D89A4C1D9BBD6D8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28C574-61DA-4498-A872-6589788FA7D7}"/>
      </w:docPartPr>
      <w:docPartBody>
        <w:p w:rsidR="00000000" w:rsidRDefault="00F6200D" w:rsidP="00F6200D">
          <w:pPr>
            <w:pStyle w:val="184CB966F7C74D0D89A4C1D9BBD6D895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3D07CE497DC4CB6BFF322235143B2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830AF84-0D3B-4256-BF12-E2AC2465BF77}"/>
      </w:docPartPr>
      <w:docPartBody>
        <w:p w:rsidR="00000000" w:rsidRDefault="00F6200D" w:rsidP="00F6200D">
          <w:pPr>
            <w:pStyle w:val="E3D07CE497DC4CB6BFF322235143B291"/>
          </w:pPr>
          <w:r w:rsidRPr="00854A9B">
            <w:rPr>
              <w:lang w:bidi="pt-BR"/>
            </w:rPr>
            <w:t>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0D"/>
    <w:rsid w:val="00A47556"/>
    <w:rsid w:val="00F6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3D1CF7FDC9C4A7B8028BD4547DA59E2">
    <w:name w:val="33D1CF7FDC9C4A7B8028BD4547DA59E2"/>
    <w:rsid w:val="00F6200D"/>
  </w:style>
  <w:style w:type="paragraph" w:customStyle="1" w:styleId="36B5D5F8A38E4754B86B02217ED97AB3">
    <w:name w:val="36B5D5F8A38E4754B86B02217ED97AB3"/>
    <w:rsid w:val="00F6200D"/>
  </w:style>
  <w:style w:type="paragraph" w:customStyle="1" w:styleId="C1E472073CBB441685D8618A4D2948E2">
    <w:name w:val="C1E472073CBB441685D8618A4D2948E2"/>
    <w:rsid w:val="00F6200D"/>
  </w:style>
  <w:style w:type="paragraph" w:customStyle="1" w:styleId="460DEF548D504DE282E647E5463040C3">
    <w:name w:val="460DEF548D504DE282E647E5463040C3"/>
    <w:rsid w:val="00F6200D"/>
  </w:style>
  <w:style w:type="paragraph" w:customStyle="1" w:styleId="A3C14F18CC064E26AB2E27A6D2C56F03">
    <w:name w:val="A3C14F18CC064E26AB2E27A6D2C56F03"/>
    <w:rsid w:val="00F6200D"/>
  </w:style>
  <w:style w:type="paragraph" w:customStyle="1" w:styleId="E85132EB385543A4856FFF7DA0C2E50C">
    <w:name w:val="E85132EB385543A4856FFF7DA0C2E50C"/>
    <w:rsid w:val="00F6200D"/>
  </w:style>
  <w:style w:type="paragraph" w:customStyle="1" w:styleId="976C281334B04B18970AB11045173A43">
    <w:name w:val="976C281334B04B18970AB11045173A43"/>
    <w:rsid w:val="00F6200D"/>
  </w:style>
  <w:style w:type="paragraph" w:customStyle="1" w:styleId="790D9DDBEA304ABEA0B0374C4F17074F">
    <w:name w:val="790D9DDBEA304ABEA0B0374C4F17074F"/>
    <w:rsid w:val="00F6200D"/>
  </w:style>
  <w:style w:type="paragraph" w:customStyle="1" w:styleId="1C5CE088960445938D354AECFF89DD74">
    <w:name w:val="1C5CE088960445938D354AECFF89DD74"/>
    <w:rsid w:val="00F6200D"/>
  </w:style>
  <w:style w:type="paragraph" w:customStyle="1" w:styleId="1400FECE8AC84CEFB1A41E2192176E7C">
    <w:name w:val="1400FECE8AC84CEFB1A41E2192176E7C"/>
    <w:rsid w:val="00F6200D"/>
  </w:style>
  <w:style w:type="paragraph" w:customStyle="1" w:styleId="E4C5F70650404AD2914AF1E84884168C">
    <w:name w:val="E4C5F70650404AD2914AF1E84884168C"/>
    <w:rsid w:val="00F6200D"/>
  </w:style>
  <w:style w:type="paragraph" w:customStyle="1" w:styleId="2051859D70F24560BDE9DFDC775EA1BF">
    <w:name w:val="2051859D70F24560BDE9DFDC775EA1BF"/>
    <w:rsid w:val="00F6200D"/>
  </w:style>
  <w:style w:type="paragraph" w:customStyle="1" w:styleId="9031BF4D2DF840A193138A6988FF17C7">
    <w:name w:val="9031BF4D2DF840A193138A6988FF17C7"/>
    <w:rsid w:val="00F6200D"/>
  </w:style>
  <w:style w:type="paragraph" w:customStyle="1" w:styleId="5D1535BBF2504B72A79947C35C20447D">
    <w:name w:val="5D1535BBF2504B72A79947C35C20447D"/>
    <w:rsid w:val="00F6200D"/>
  </w:style>
  <w:style w:type="paragraph" w:customStyle="1" w:styleId="8269D9A47CBA40DDBADBA85847376F71">
    <w:name w:val="8269D9A47CBA40DDBADBA85847376F71"/>
    <w:rsid w:val="00F6200D"/>
  </w:style>
  <w:style w:type="paragraph" w:customStyle="1" w:styleId="09F726CEF7DE4B6985A865D29A9B9A15">
    <w:name w:val="09F726CEF7DE4B6985A865D29A9B9A15"/>
    <w:rsid w:val="00F6200D"/>
  </w:style>
  <w:style w:type="paragraph" w:customStyle="1" w:styleId="4E712A835589405BB7F04B44D74BD7C8">
    <w:name w:val="4E712A835589405BB7F04B44D74BD7C8"/>
    <w:rsid w:val="00F6200D"/>
  </w:style>
  <w:style w:type="paragraph" w:customStyle="1" w:styleId="3C4337B2574C4894849F4BFB54246A2E">
    <w:name w:val="3C4337B2574C4894849F4BFB54246A2E"/>
    <w:rsid w:val="00F6200D"/>
  </w:style>
  <w:style w:type="paragraph" w:customStyle="1" w:styleId="0373C548EF674CF7AA48C1DAC324BF66">
    <w:name w:val="0373C548EF674CF7AA48C1DAC324BF66"/>
    <w:rsid w:val="00F6200D"/>
  </w:style>
  <w:style w:type="paragraph" w:customStyle="1" w:styleId="9F3C6B9804544647B8093DA071441DF2">
    <w:name w:val="9F3C6B9804544647B8093DA071441DF2"/>
    <w:rsid w:val="00F6200D"/>
  </w:style>
  <w:style w:type="paragraph" w:customStyle="1" w:styleId="BC9D74CCCAFF4655B36A0DFEBC026B1E">
    <w:name w:val="BC9D74CCCAFF4655B36A0DFEBC026B1E"/>
    <w:rsid w:val="00F6200D"/>
  </w:style>
  <w:style w:type="paragraph" w:customStyle="1" w:styleId="6EC87E56ED2745CC9FB0182A8DB2F1DB">
    <w:name w:val="6EC87E56ED2745CC9FB0182A8DB2F1DB"/>
    <w:rsid w:val="00F6200D"/>
  </w:style>
  <w:style w:type="paragraph" w:customStyle="1" w:styleId="FCCAE766D87640F9871967EC5C37ECBE">
    <w:name w:val="FCCAE766D87640F9871967EC5C37ECBE"/>
    <w:rsid w:val="00F6200D"/>
  </w:style>
  <w:style w:type="paragraph" w:customStyle="1" w:styleId="4B4108B7F33845BFA78F9382589CFE3C">
    <w:name w:val="4B4108B7F33845BFA78F9382589CFE3C"/>
    <w:rsid w:val="00F6200D"/>
  </w:style>
  <w:style w:type="paragraph" w:customStyle="1" w:styleId="336EF6D4939D480B9398E3EB721683A6">
    <w:name w:val="336EF6D4939D480B9398E3EB721683A6"/>
    <w:rsid w:val="00F6200D"/>
  </w:style>
  <w:style w:type="paragraph" w:customStyle="1" w:styleId="CD491471ECAC47E6883B979F72F97C54">
    <w:name w:val="CD491471ECAC47E6883B979F72F97C54"/>
    <w:rsid w:val="00F6200D"/>
  </w:style>
  <w:style w:type="paragraph" w:customStyle="1" w:styleId="7FBE9752BAB44B2C8F961431463741FA">
    <w:name w:val="7FBE9752BAB44B2C8F961431463741FA"/>
    <w:rsid w:val="00F6200D"/>
  </w:style>
  <w:style w:type="paragraph" w:customStyle="1" w:styleId="AEE3B42137F942A8BDCE72AABABA59F9">
    <w:name w:val="AEE3B42137F942A8BDCE72AABABA59F9"/>
    <w:rsid w:val="00F6200D"/>
  </w:style>
  <w:style w:type="paragraph" w:customStyle="1" w:styleId="48B1BFC6111746E0B7B8A8D710796000">
    <w:name w:val="48B1BFC6111746E0B7B8A8D710796000"/>
    <w:rsid w:val="00F6200D"/>
  </w:style>
  <w:style w:type="paragraph" w:customStyle="1" w:styleId="62D8DBC55DB64E0AAB641FF76AC712B9">
    <w:name w:val="62D8DBC55DB64E0AAB641FF76AC712B9"/>
    <w:rsid w:val="00F6200D"/>
  </w:style>
  <w:style w:type="paragraph" w:customStyle="1" w:styleId="07C10DCD5F70400B8159CB3F621DB548">
    <w:name w:val="07C10DCD5F70400B8159CB3F621DB548"/>
    <w:rsid w:val="00F6200D"/>
  </w:style>
  <w:style w:type="paragraph" w:customStyle="1" w:styleId="AE05485AA0B94E45B5EECD9635E18411">
    <w:name w:val="AE05485AA0B94E45B5EECD9635E18411"/>
    <w:rsid w:val="00F6200D"/>
  </w:style>
  <w:style w:type="paragraph" w:customStyle="1" w:styleId="25E820FEB59343A7975E81B928E844D0">
    <w:name w:val="25E820FEB59343A7975E81B928E844D0"/>
    <w:rsid w:val="00F6200D"/>
  </w:style>
  <w:style w:type="paragraph" w:customStyle="1" w:styleId="7252291C5872452297A041F8B7310338">
    <w:name w:val="7252291C5872452297A041F8B7310338"/>
    <w:rsid w:val="00F6200D"/>
  </w:style>
  <w:style w:type="paragraph" w:customStyle="1" w:styleId="02865463E3DF49A298197B85AC52EB17">
    <w:name w:val="02865463E3DF49A298197B85AC52EB17"/>
    <w:rsid w:val="00F6200D"/>
  </w:style>
  <w:style w:type="paragraph" w:customStyle="1" w:styleId="DBC8E74189784E7D8C7976E26A893C8D">
    <w:name w:val="DBC8E74189784E7D8C7976E26A893C8D"/>
    <w:rsid w:val="00F6200D"/>
  </w:style>
  <w:style w:type="paragraph" w:customStyle="1" w:styleId="7D5306BE76D54B4285AD5AA7B24A20F1">
    <w:name w:val="7D5306BE76D54B4285AD5AA7B24A20F1"/>
    <w:rsid w:val="00F6200D"/>
  </w:style>
  <w:style w:type="paragraph" w:customStyle="1" w:styleId="E71D4EDD3C4B4C25B12A1E66C28E45FC">
    <w:name w:val="E71D4EDD3C4B4C25B12A1E66C28E45FC"/>
    <w:rsid w:val="00F6200D"/>
  </w:style>
  <w:style w:type="paragraph" w:customStyle="1" w:styleId="6BED892CC02340B6B775128C8AAD262B">
    <w:name w:val="6BED892CC02340B6B775128C8AAD262B"/>
    <w:rsid w:val="00F6200D"/>
  </w:style>
  <w:style w:type="paragraph" w:customStyle="1" w:styleId="60075BC8C0CA429B84884F3EEEF15C06">
    <w:name w:val="60075BC8C0CA429B84884F3EEEF15C06"/>
    <w:rsid w:val="00F6200D"/>
  </w:style>
  <w:style w:type="paragraph" w:customStyle="1" w:styleId="863CDE9B7DFC4A0C85A0565853467E22">
    <w:name w:val="863CDE9B7DFC4A0C85A0565853467E22"/>
    <w:rsid w:val="00F6200D"/>
  </w:style>
  <w:style w:type="paragraph" w:customStyle="1" w:styleId="6D9DA8C0616E4FD796EB7A17ECDDE1EA">
    <w:name w:val="6D9DA8C0616E4FD796EB7A17ECDDE1EA"/>
    <w:rsid w:val="00F6200D"/>
  </w:style>
  <w:style w:type="paragraph" w:customStyle="1" w:styleId="C99F012A67C94C40B4E119AC51660E01">
    <w:name w:val="C99F012A67C94C40B4E119AC51660E01"/>
    <w:rsid w:val="00F6200D"/>
  </w:style>
  <w:style w:type="paragraph" w:customStyle="1" w:styleId="6020A67810954604B8CB20810FB0023F">
    <w:name w:val="6020A67810954604B8CB20810FB0023F"/>
    <w:rsid w:val="00F6200D"/>
  </w:style>
  <w:style w:type="paragraph" w:customStyle="1" w:styleId="1DDACC603EFD429BA348905F9E70DE49">
    <w:name w:val="1DDACC603EFD429BA348905F9E70DE49"/>
    <w:rsid w:val="00F6200D"/>
  </w:style>
  <w:style w:type="paragraph" w:customStyle="1" w:styleId="8823823F2A3F497B8E63DE2635367916">
    <w:name w:val="8823823F2A3F497B8E63DE2635367916"/>
    <w:rsid w:val="00F6200D"/>
  </w:style>
  <w:style w:type="paragraph" w:customStyle="1" w:styleId="3BEA4F5932E04AC98BEC01F367E4DD5E">
    <w:name w:val="3BEA4F5932E04AC98BEC01F367E4DD5E"/>
    <w:rsid w:val="00F6200D"/>
  </w:style>
  <w:style w:type="paragraph" w:customStyle="1" w:styleId="F1300D4A219F4D87A4FF70C43C412653">
    <w:name w:val="F1300D4A219F4D87A4FF70C43C412653"/>
    <w:rsid w:val="00F6200D"/>
  </w:style>
  <w:style w:type="paragraph" w:customStyle="1" w:styleId="7DF3450F10BE45479384A70EBB6F67BC">
    <w:name w:val="7DF3450F10BE45479384A70EBB6F67BC"/>
    <w:rsid w:val="00F6200D"/>
  </w:style>
  <w:style w:type="paragraph" w:customStyle="1" w:styleId="801CB01B743945FBA15269A9DC5B3C8F">
    <w:name w:val="801CB01B743945FBA15269A9DC5B3C8F"/>
    <w:rsid w:val="00F6200D"/>
  </w:style>
  <w:style w:type="paragraph" w:customStyle="1" w:styleId="E68BA8552AF04B009716B06273E7FAF4">
    <w:name w:val="E68BA8552AF04B009716B06273E7FAF4"/>
    <w:rsid w:val="00F6200D"/>
  </w:style>
  <w:style w:type="paragraph" w:customStyle="1" w:styleId="7A84F91B66ED476BB760E2FE43846738">
    <w:name w:val="7A84F91B66ED476BB760E2FE43846738"/>
    <w:rsid w:val="00F6200D"/>
  </w:style>
  <w:style w:type="paragraph" w:customStyle="1" w:styleId="011BCF1C8724408DBF00DDAD60BE8DE7">
    <w:name w:val="011BCF1C8724408DBF00DDAD60BE8DE7"/>
    <w:rsid w:val="00F6200D"/>
  </w:style>
  <w:style w:type="paragraph" w:customStyle="1" w:styleId="8A9FF1E8FE044F3BAA7D08AF66493AF0">
    <w:name w:val="8A9FF1E8FE044F3BAA7D08AF66493AF0"/>
    <w:rsid w:val="00F6200D"/>
  </w:style>
  <w:style w:type="paragraph" w:customStyle="1" w:styleId="C096BF1741AD44618E8FEF7AD4BCCA82">
    <w:name w:val="C096BF1741AD44618E8FEF7AD4BCCA82"/>
    <w:rsid w:val="00F6200D"/>
  </w:style>
  <w:style w:type="paragraph" w:customStyle="1" w:styleId="13DA21AE563347DD87A180347F2F9B78">
    <w:name w:val="13DA21AE563347DD87A180347F2F9B78"/>
    <w:rsid w:val="00F6200D"/>
  </w:style>
  <w:style w:type="paragraph" w:customStyle="1" w:styleId="826EAA692F8448E39CE359CB7896FA31">
    <w:name w:val="826EAA692F8448E39CE359CB7896FA31"/>
    <w:rsid w:val="00F6200D"/>
  </w:style>
  <w:style w:type="paragraph" w:customStyle="1" w:styleId="25A07D6ECA7D4FA9A7E0F325E0BDDA99">
    <w:name w:val="25A07D6ECA7D4FA9A7E0F325E0BDDA99"/>
    <w:rsid w:val="00F6200D"/>
  </w:style>
  <w:style w:type="paragraph" w:customStyle="1" w:styleId="D8CB052976EF4B378B83DD3901EDAB3F">
    <w:name w:val="D8CB052976EF4B378B83DD3901EDAB3F"/>
    <w:rsid w:val="00F6200D"/>
  </w:style>
  <w:style w:type="paragraph" w:customStyle="1" w:styleId="3CDA1B9F4AF94EAA97D52C1219918A28">
    <w:name w:val="3CDA1B9F4AF94EAA97D52C1219918A28"/>
    <w:rsid w:val="00F6200D"/>
  </w:style>
  <w:style w:type="paragraph" w:customStyle="1" w:styleId="189AEAC9A2E04F0083165571BEEE3136">
    <w:name w:val="189AEAC9A2E04F0083165571BEEE3136"/>
    <w:rsid w:val="00F6200D"/>
  </w:style>
  <w:style w:type="paragraph" w:customStyle="1" w:styleId="7B626F8A4C3B4BB1B630069B99654A0B">
    <w:name w:val="7B626F8A4C3B4BB1B630069B99654A0B"/>
    <w:rsid w:val="00F6200D"/>
  </w:style>
  <w:style w:type="paragraph" w:customStyle="1" w:styleId="B197BBAB474443BFA03FB4526B6DB0DA">
    <w:name w:val="B197BBAB474443BFA03FB4526B6DB0DA"/>
    <w:rsid w:val="00F6200D"/>
  </w:style>
  <w:style w:type="paragraph" w:customStyle="1" w:styleId="AFEF7BF7B70A4113BFBCDD3846E06DB1">
    <w:name w:val="AFEF7BF7B70A4113BFBCDD3846E06DB1"/>
    <w:rsid w:val="00F6200D"/>
  </w:style>
  <w:style w:type="paragraph" w:customStyle="1" w:styleId="0A030551A77F41F2A5B2292394356051">
    <w:name w:val="0A030551A77F41F2A5B2292394356051"/>
    <w:rsid w:val="00F6200D"/>
  </w:style>
  <w:style w:type="paragraph" w:customStyle="1" w:styleId="E866AF3C51104CE1AD4A9B481871A378">
    <w:name w:val="E866AF3C51104CE1AD4A9B481871A378"/>
    <w:rsid w:val="00F6200D"/>
  </w:style>
  <w:style w:type="paragraph" w:customStyle="1" w:styleId="8AE14C4540794BF5A0E5C7318BB4C2A6">
    <w:name w:val="8AE14C4540794BF5A0E5C7318BB4C2A6"/>
    <w:rsid w:val="00F6200D"/>
  </w:style>
  <w:style w:type="paragraph" w:customStyle="1" w:styleId="77589C4A6C3342B294A8C9BFCEA7061C">
    <w:name w:val="77589C4A6C3342B294A8C9BFCEA7061C"/>
    <w:rsid w:val="00F6200D"/>
  </w:style>
  <w:style w:type="paragraph" w:customStyle="1" w:styleId="83C9053B23A04565A8120706A2246C13">
    <w:name w:val="83C9053B23A04565A8120706A2246C13"/>
    <w:rsid w:val="00F6200D"/>
  </w:style>
  <w:style w:type="paragraph" w:customStyle="1" w:styleId="FC60A74DAA0B42599EF342E51F7F0844">
    <w:name w:val="FC60A74DAA0B42599EF342E51F7F0844"/>
    <w:rsid w:val="00F6200D"/>
  </w:style>
  <w:style w:type="paragraph" w:customStyle="1" w:styleId="950B51C5E422447E9499AA9427E35D9D">
    <w:name w:val="950B51C5E422447E9499AA9427E35D9D"/>
    <w:rsid w:val="00F6200D"/>
  </w:style>
  <w:style w:type="paragraph" w:customStyle="1" w:styleId="61B42B3D76F74645902A2A02BF34CCAC">
    <w:name w:val="61B42B3D76F74645902A2A02BF34CCAC"/>
    <w:rsid w:val="00F6200D"/>
  </w:style>
  <w:style w:type="paragraph" w:customStyle="1" w:styleId="B984727C6D76433394329E0A434E13AD">
    <w:name w:val="B984727C6D76433394329E0A434E13AD"/>
    <w:rsid w:val="00F6200D"/>
  </w:style>
  <w:style w:type="paragraph" w:customStyle="1" w:styleId="CB59C370527B4BD299852561EC68D1FE">
    <w:name w:val="CB59C370527B4BD299852561EC68D1FE"/>
    <w:rsid w:val="00F6200D"/>
  </w:style>
  <w:style w:type="paragraph" w:customStyle="1" w:styleId="24933BE446014F238F11B7D2904F9763">
    <w:name w:val="24933BE446014F238F11B7D2904F9763"/>
    <w:rsid w:val="00F6200D"/>
  </w:style>
  <w:style w:type="paragraph" w:customStyle="1" w:styleId="94AB2EA5BB5E4047B7E66B0540381F50">
    <w:name w:val="94AB2EA5BB5E4047B7E66B0540381F50"/>
    <w:rsid w:val="00F6200D"/>
  </w:style>
  <w:style w:type="paragraph" w:customStyle="1" w:styleId="E7026C1C49E04AD59F12039609A1B525">
    <w:name w:val="E7026C1C49E04AD59F12039609A1B525"/>
    <w:rsid w:val="00F6200D"/>
  </w:style>
  <w:style w:type="paragraph" w:customStyle="1" w:styleId="A6A9F72F843844899D21D672114EFB27">
    <w:name w:val="A6A9F72F843844899D21D672114EFB27"/>
    <w:rsid w:val="00F6200D"/>
  </w:style>
  <w:style w:type="paragraph" w:customStyle="1" w:styleId="AC2B503ABECB41CEB36F4261939BEDAD">
    <w:name w:val="AC2B503ABECB41CEB36F4261939BEDAD"/>
    <w:rsid w:val="00F6200D"/>
  </w:style>
  <w:style w:type="paragraph" w:customStyle="1" w:styleId="E6029A207F1243B3B14EB1FA1155F760">
    <w:name w:val="E6029A207F1243B3B14EB1FA1155F760"/>
    <w:rsid w:val="00F6200D"/>
  </w:style>
  <w:style w:type="paragraph" w:customStyle="1" w:styleId="0C53B40F1AA949058D47FA03E379CFD9">
    <w:name w:val="0C53B40F1AA949058D47FA03E379CFD9"/>
    <w:rsid w:val="00F6200D"/>
  </w:style>
  <w:style w:type="paragraph" w:customStyle="1" w:styleId="2CC352848B3848438E16E4B6F8520905">
    <w:name w:val="2CC352848B3848438E16E4B6F8520905"/>
    <w:rsid w:val="00F6200D"/>
  </w:style>
  <w:style w:type="paragraph" w:customStyle="1" w:styleId="F0024F897A3342148DE248917A0CA7CC">
    <w:name w:val="F0024F897A3342148DE248917A0CA7CC"/>
    <w:rsid w:val="00F6200D"/>
  </w:style>
  <w:style w:type="paragraph" w:customStyle="1" w:styleId="328D7D0AEFB24D4D867704460FF6FC48">
    <w:name w:val="328D7D0AEFB24D4D867704460FF6FC48"/>
    <w:rsid w:val="00F6200D"/>
  </w:style>
  <w:style w:type="paragraph" w:customStyle="1" w:styleId="6578DF0523E445548FF9899D33535FC7">
    <w:name w:val="6578DF0523E445548FF9899D33535FC7"/>
    <w:rsid w:val="00F6200D"/>
  </w:style>
  <w:style w:type="paragraph" w:customStyle="1" w:styleId="F50D4E44660146E59098F29C2BFB34C8">
    <w:name w:val="F50D4E44660146E59098F29C2BFB34C8"/>
    <w:rsid w:val="00F6200D"/>
  </w:style>
  <w:style w:type="paragraph" w:customStyle="1" w:styleId="4746BC7D6B96425BA4C7A39B51302D1D">
    <w:name w:val="4746BC7D6B96425BA4C7A39B51302D1D"/>
    <w:rsid w:val="00F6200D"/>
  </w:style>
  <w:style w:type="paragraph" w:customStyle="1" w:styleId="BA972AF2D84F4B00BAA8826CF22AA2A5">
    <w:name w:val="BA972AF2D84F4B00BAA8826CF22AA2A5"/>
    <w:rsid w:val="00F6200D"/>
  </w:style>
  <w:style w:type="paragraph" w:customStyle="1" w:styleId="9BAAF0B2B6C64032ABFBAB19CAE6AB27">
    <w:name w:val="9BAAF0B2B6C64032ABFBAB19CAE6AB27"/>
    <w:rsid w:val="00F6200D"/>
  </w:style>
  <w:style w:type="paragraph" w:customStyle="1" w:styleId="CACC9B0AA81240F2B49A71CC37778C2A">
    <w:name w:val="CACC9B0AA81240F2B49A71CC37778C2A"/>
    <w:rsid w:val="00F6200D"/>
  </w:style>
  <w:style w:type="paragraph" w:customStyle="1" w:styleId="E6E56DB792DE4AFB8CBAF509798465D4">
    <w:name w:val="E6E56DB792DE4AFB8CBAF509798465D4"/>
    <w:rsid w:val="00F6200D"/>
  </w:style>
  <w:style w:type="paragraph" w:customStyle="1" w:styleId="F17004AF2A8346F0A526C4B8C6ECD104">
    <w:name w:val="F17004AF2A8346F0A526C4B8C6ECD104"/>
    <w:rsid w:val="00F6200D"/>
  </w:style>
  <w:style w:type="paragraph" w:customStyle="1" w:styleId="4FA9296071344E4E8E32E604B172908B">
    <w:name w:val="4FA9296071344E4E8E32E604B172908B"/>
    <w:rsid w:val="00F6200D"/>
  </w:style>
  <w:style w:type="paragraph" w:customStyle="1" w:styleId="2D10C7FF744B45868386EC1BBB57F179">
    <w:name w:val="2D10C7FF744B45868386EC1BBB57F179"/>
    <w:rsid w:val="00F6200D"/>
  </w:style>
  <w:style w:type="paragraph" w:customStyle="1" w:styleId="CF0EDC00A1EC49C693561B9500FD1457">
    <w:name w:val="CF0EDC00A1EC49C693561B9500FD1457"/>
    <w:rsid w:val="00F6200D"/>
  </w:style>
  <w:style w:type="paragraph" w:customStyle="1" w:styleId="533D73036C78425E8D2E084036388C9F">
    <w:name w:val="533D73036C78425E8D2E084036388C9F"/>
    <w:rsid w:val="00F6200D"/>
  </w:style>
  <w:style w:type="paragraph" w:customStyle="1" w:styleId="4E4856089ACA4D9299C40B98016B7065">
    <w:name w:val="4E4856089ACA4D9299C40B98016B7065"/>
    <w:rsid w:val="00F6200D"/>
  </w:style>
  <w:style w:type="paragraph" w:customStyle="1" w:styleId="E5B168CEE44C4EC4B91395C21B52B99A">
    <w:name w:val="E5B168CEE44C4EC4B91395C21B52B99A"/>
    <w:rsid w:val="00F6200D"/>
  </w:style>
  <w:style w:type="paragraph" w:customStyle="1" w:styleId="6BFE2C7860BB4FD491956BCB03699759">
    <w:name w:val="6BFE2C7860BB4FD491956BCB03699759"/>
    <w:rsid w:val="00F6200D"/>
  </w:style>
  <w:style w:type="paragraph" w:customStyle="1" w:styleId="99A155A2003F4E0CBAEDAD02493199B1">
    <w:name w:val="99A155A2003F4E0CBAEDAD02493199B1"/>
    <w:rsid w:val="00F6200D"/>
  </w:style>
  <w:style w:type="paragraph" w:customStyle="1" w:styleId="5BC07705777F47858B516976646433A6">
    <w:name w:val="5BC07705777F47858B516976646433A6"/>
    <w:rsid w:val="00F6200D"/>
  </w:style>
  <w:style w:type="paragraph" w:customStyle="1" w:styleId="DCBC22EC2C7F4589A74B1430A9FF1F26">
    <w:name w:val="DCBC22EC2C7F4589A74B1430A9FF1F26"/>
    <w:rsid w:val="00F6200D"/>
  </w:style>
  <w:style w:type="paragraph" w:customStyle="1" w:styleId="1E0E404BBB5B441BBDAF6DD81296A7DE">
    <w:name w:val="1E0E404BBB5B441BBDAF6DD81296A7DE"/>
    <w:rsid w:val="00F6200D"/>
  </w:style>
  <w:style w:type="paragraph" w:customStyle="1" w:styleId="008946242B754DD6AAAA35496940B90D">
    <w:name w:val="008946242B754DD6AAAA35496940B90D"/>
    <w:rsid w:val="00F6200D"/>
  </w:style>
  <w:style w:type="paragraph" w:customStyle="1" w:styleId="ADE184D18FEA4921A9E8097368DC46C1">
    <w:name w:val="ADE184D18FEA4921A9E8097368DC46C1"/>
    <w:rsid w:val="00F6200D"/>
  </w:style>
  <w:style w:type="paragraph" w:customStyle="1" w:styleId="FFA5CE32A48C4F7F8C4A68ACE87F224E">
    <w:name w:val="FFA5CE32A48C4F7F8C4A68ACE87F224E"/>
    <w:rsid w:val="00F6200D"/>
  </w:style>
  <w:style w:type="paragraph" w:customStyle="1" w:styleId="6240E548B2804A62AC092943AB206C3B">
    <w:name w:val="6240E548B2804A62AC092943AB206C3B"/>
    <w:rsid w:val="00F6200D"/>
  </w:style>
  <w:style w:type="paragraph" w:customStyle="1" w:styleId="2E2EE18B077C4BFDBF6C52653122059D">
    <w:name w:val="2E2EE18B077C4BFDBF6C52653122059D"/>
    <w:rsid w:val="00F6200D"/>
  </w:style>
  <w:style w:type="paragraph" w:customStyle="1" w:styleId="3D1E36FB21DC488989A98461C8003223">
    <w:name w:val="3D1E36FB21DC488989A98461C8003223"/>
    <w:rsid w:val="00F6200D"/>
  </w:style>
  <w:style w:type="paragraph" w:customStyle="1" w:styleId="B89A49046E874867A9BD62AFFDC6C4A2">
    <w:name w:val="B89A49046E874867A9BD62AFFDC6C4A2"/>
    <w:rsid w:val="00F6200D"/>
  </w:style>
  <w:style w:type="paragraph" w:customStyle="1" w:styleId="3655BCDA23184AE0829AF175CD67F290">
    <w:name w:val="3655BCDA23184AE0829AF175CD67F290"/>
    <w:rsid w:val="00F6200D"/>
  </w:style>
  <w:style w:type="paragraph" w:customStyle="1" w:styleId="92659A0C676A44FC93D3B9F39B9C5837">
    <w:name w:val="92659A0C676A44FC93D3B9F39B9C5837"/>
    <w:rsid w:val="00F6200D"/>
  </w:style>
  <w:style w:type="paragraph" w:customStyle="1" w:styleId="9F5A46987B9646EC8BADF2F9D4DE7CA7">
    <w:name w:val="9F5A46987B9646EC8BADF2F9D4DE7CA7"/>
    <w:rsid w:val="00F6200D"/>
  </w:style>
  <w:style w:type="paragraph" w:customStyle="1" w:styleId="26E7EF7CC7A647C580B69A629C74BBEF">
    <w:name w:val="26E7EF7CC7A647C580B69A629C74BBEF"/>
    <w:rsid w:val="00F6200D"/>
  </w:style>
  <w:style w:type="paragraph" w:customStyle="1" w:styleId="2BCE7491419A48809109DAD3DFD947BE">
    <w:name w:val="2BCE7491419A48809109DAD3DFD947BE"/>
    <w:rsid w:val="00F6200D"/>
  </w:style>
  <w:style w:type="paragraph" w:customStyle="1" w:styleId="7EEA8855F87A48F399DD7D2791BCB9C6">
    <w:name w:val="7EEA8855F87A48F399DD7D2791BCB9C6"/>
    <w:rsid w:val="00F6200D"/>
  </w:style>
  <w:style w:type="paragraph" w:customStyle="1" w:styleId="377E413D72ED4E1FAB56C3F8D90DE394">
    <w:name w:val="377E413D72ED4E1FAB56C3F8D90DE394"/>
    <w:rsid w:val="00F6200D"/>
  </w:style>
  <w:style w:type="paragraph" w:customStyle="1" w:styleId="141AE076C21344DFA4BC227805398E8B">
    <w:name w:val="141AE076C21344DFA4BC227805398E8B"/>
    <w:rsid w:val="00F6200D"/>
  </w:style>
  <w:style w:type="paragraph" w:customStyle="1" w:styleId="184CB966F7C74D0D89A4C1D9BBD6D895">
    <w:name w:val="184CB966F7C74D0D89A4C1D9BBD6D895"/>
    <w:rsid w:val="00F6200D"/>
  </w:style>
  <w:style w:type="paragraph" w:customStyle="1" w:styleId="E3D07CE497DC4CB6BFF322235143B291">
    <w:name w:val="E3D07CE497DC4CB6BFF322235143B291"/>
    <w:rsid w:val="00F620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D02F5DA-D444-43EE-8BFD-4C84F4E04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funcionário do mês</Template>
  <TotalTime>0</TotalTime>
  <Pages>40</Pages>
  <Words>2297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2023-08-16T15:34:00Z</dcterms:created>
  <dcterms:modified xsi:type="dcterms:W3CDTF">2023-08-16T15:35:00Z</dcterms:modified>
</cp:coreProperties>
</file>